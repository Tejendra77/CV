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5670"/>
        <w:gridCol w:w="742"/>
        <w:gridCol w:w="517"/>
        <w:gridCol w:w="2961"/>
      </w:tblGrid>
      <w:tr w:rsidR="000F1DDD" w:rsidRPr="002E4AFC" w14:paraId="629984B2" w14:textId="77777777" w:rsidTr="00882A18">
        <w:trPr>
          <w:trHeight w:val="2268"/>
          <w:jc w:val="center"/>
        </w:trPr>
        <w:tc>
          <w:tcPr>
            <w:tcW w:w="6412" w:type="dxa"/>
            <w:gridSpan w:val="2"/>
          </w:tcPr>
          <w:p w14:paraId="2F6141E1" w14:textId="3D6A78FC" w:rsidR="002E4AFC" w:rsidRPr="002E4AFC" w:rsidRDefault="0063784D" w:rsidP="002E4AFC">
            <w:pPr>
              <w:pStyle w:val="Titl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1" locked="1" layoutInCell="1" allowOverlap="1" wp14:anchorId="0AC4BEB9" wp14:editId="29A5E37E">
                      <wp:simplePos x="0" y="0"/>
                      <wp:positionH relativeFrom="page">
                        <wp:posOffset>-929640</wp:posOffset>
                      </wp:positionH>
                      <wp:positionV relativeFrom="paragraph">
                        <wp:posOffset>-922020</wp:posOffset>
                      </wp:positionV>
                      <wp:extent cx="7955280" cy="11178540"/>
                      <wp:effectExtent l="0" t="0" r="7620" b="3810"/>
                      <wp:wrapNone/>
                      <wp:docPr id="1" name="Group 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55280" cy="11178540"/>
                                <a:chOff x="0" y="-1"/>
                                <a:chExt cx="7955761" cy="10323274"/>
                              </a:xfrm>
                            </wpg:grpSpPr>
                            <wps:wsp>
                              <wps:cNvPr id="6" name="Freeform 3" descr="decorative element"/>
                              <wps:cNvSpPr>
                                <a:spLocks/>
                              </wps:cNvSpPr>
                              <wps:spPr bwMode="auto">
                                <a:xfrm>
                                  <a:off x="4808511" y="2054235"/>
                                  <a:ext cx="3017702" cy="8269038"/>
                                </a:xfrm>
                                <a:custGeom>
                                  <a:avLst/>
                                  <a:gdLst>
                                    <a:gd name="T0" fmla="*/ 0 w 4067"/>
                                    <a:gd name="T1" fmla="*/ 12821 h 12822"/>
                                    <a:gd name="T2" fmla="*/ 4066 w 4067"/>
                                    <a:gd name="T3" fmla="*/ 12821 h 12822"/>
                                    <a:gd name="T4" fmla="*/ 4066 w 4067"/>
                                    <a:gd name="T5" fmla="*/ 0 h 12822"/>
                                    <a:gd name="T6" fmla="*/ 0 w 4067"/>
                                    <a:gd name="T7" fmla="*/ 0 h 12822"/>
                                    <a:gd name="T8" fmla="*/ 0 w 4067"/>
                                    <a:gd name="T9" fmla="*/ 12821 h 128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4067" h="12822">
                                      <a:moveTo>
                                        <a:pt x="0" y="12821"/>
                                      </a:moveTo>
                                      <a:lnTo>
                                        <a:pt x="4066" y="12821"/>
                                      </a:lnTo>
                                      <a:lnTo>
                                        <a:pt x="406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75B9F9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40D532CC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07AE76E0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37D3BAE1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4C378392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317536BA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2A5D5EAD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086AE642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6EB32239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2C52DAFF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2EEB756B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30AC7141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22B2B633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70076C55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49A2D0D4" w14:textId="77777777" w:rsidR="00882A18" w:rsidRDefault="00882A18" w:rsidP="00882A18">
                                    <w:pPr>
                                      <w:pStyle w:val="Heading2"/>
                                    </w:pPr>
                                  </w:p>
                                  <w:p w14:paraId="5C152DF7" w14:textId="27DA89DF" w:rsidR="00882A18" w:rsidRDefault="00882A18" w:rsidP="00882A18">
                                    <w:pPr>
                                      <w:pStyle w:val="Heading2"/>
                                    </w:pPr>
                                    <w:r>
                                      <w:t>Intern</w:t>
                                    </w:r>
                                    <w:r w:rsidRPr="000F7D04">
                                      <w:t>ship</w:t>
                                    </w:r>
                                    <w:r>
                                      <w:t xml:space="preserve"> and training</w:t>
                                    </w:r>
                                  </w:p>
                                  <w:p w14:paraId="790D7418" w14:textId="46BF13D2" w:rsidR="00882A18" w:rsidRDefault="00882A18" w:rsidP="00882A18">
                                    <w:r w:rsidRPr="00882A18">
                                      <w:rPr>
                                        <w:b/>
                                        <w:bCs/>
                                      </w:rPr>
                                      <w:t>GIS Intern</w:t>
                                    </w:r>
                                    <w:r>
                                      <w:rPr>
                                        <w:b/>
                                        <w:bCs/>
                                      </w:rPr>
                                      <w:t>:</w:t>
                                    </w:r>
                                    <w:r>
                                      <w:t xml:space="preserve"> </w:t>
                                    </w:r>
                                    <w:r>
                                      <w:t>At Naxa Pvt.Ltd.</w:t>
                                    </w:r>
                                  </w:p>
                                  <w:p w14:paraId="142BA300" w14:textId="43B43F81" w:rsidR="00882A18" w:rsidRDefault="00882A18" w:rsidP="00882A18">
                                    <w:r w:rsidRPr="008773B7">
                                      <w:rPr>
                                        <w:b/>
                                        <w:bCs/>
                                      </w:rPr>
                                      <w:t>Ushahidi training section 2023</w:t>
                                    </w:r>
                                    <w:r w:rsidR="008773B7">
                                      <w:rPr>
                                        <w:b/>
                                        <w:bCs/>
                                      </w:rPr>
                                      <w:t xml:space="preserve">: Ushahidi </w:t>
                                    </w:r>
                                    <w:r>
                                      <w:t xml:space="preserve"> </w:t>
                                    </w:r>
                                  </w:p>
                                  <w:p w14:paraId="4D527E9E" w14:textId="615CB866" w:rsidR="008773B7" w:rsidRDefault="008773B7" w:rsidP="00882A18">
                                    <w:r w:rsidRPr="008773B7">
                                      <w:rPr>
                                        <w:b/>
                                        <w:bCs/>
                                      </w:rPr>
                                      <w:t>GIS analysis/GIS associate</w:t>
                                    </w:r>
                                    <w:r>
                                      <w:rPr>
                                        <w:b/>
                                        <w:bCs/>
                                      </w:rPr>
                                      <w:t>:</w:t>
                                    </w:r>
                                    <w:r w:rsidRPr="008773B7">
                                      <w:t xml:space="preserve"> internship for 4 weeks</w:t>
                                    </w:r>
                                    <w:r>
                                      <w:t>. at</w:t>
                                    </w:r>
                                  </w:p>
                                  <w:p w14:paraId="2B45A3B3" w14:textId="339C7D05" w:rsidR="00882A18" w:rsidRDefault="00882A18" w:rsidP="008773B7">
                                    <w:r w:rsidRPr="008773B7">
                                      <w:rPr>
                                        <w:b/>
                                        <w:bCs/>
                                      </w:rPr>
                                      <w:t xml:space="preserve">Everest engineering consultancy </w:t>
                                    </w:r>
                                    <w:proofErr w:type="spellStart"/>
                                    <w:r w:rsidRPr="008773B7">
                                      <w:rPr>
                                        <w:b/>
                                        <w:bCs/>
                                      </w:rPr>
                                      <w:t>pvt.</w:t>
                                    </w:r>
                                    <w:proofErr w:type="spellEnd"/>
                                    <w:r w:rsidRPr="008773B7">
                                      <w:rPr>
                                        <w:b/>
                                        <w:bCs/>
                                      </w:rPr>
                                      <w:t xml:space="preserve"> ltd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Freeform 4" descr="decorative element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-1"/>
                                  <a:ext cx="7955761" cy="1917066"/>
                                </a:xfrm>
                                <a:custGeom>
                                  <a:avLst/>
                                  <a:gdLst>
                                    <a:gd name="T0" fmla="*/ 0 w 12240"/>
                                    <a:gd name="T1" fmla="*/ 3018 h 3019"/>
                                    <a:gd name="T2" fmla="*/ 12240 w 12240"/>
                                    <a:gd name="T3" fmla="*/ 3018 h 3019"/>
                                    <a:gd name="T4" fmla="*/ 12240 w 12240"/>
                                    <a:gd name="T5" fmla="*/ 0 h 3019"/>
                                    <a:gd name="T6" fmla="*/ 0 w 12240"/>
                                    <a:gd name="T7" fmla="*/ 0 h 3019"/>
                                    <a:gd name="T8" fmla="*/ 0 w 12240"/>
                                    <a:gd name="T9" fmla="*/ 3018 h 30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2240" h="3019">
                                      <a:moveTo>
                                        <a:pt x="0" y="3018"/>
                                      </a:moveTo>
                                      <a:lnTo>
                                        <a:pt x="12240" y="3018"/>
                                      </a:lnTo>
                                      <a:lnTo>
                                        <a:pt x="1224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01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Freeform 5" descr="decorative element"/>
                              <wps:cNvSpPr>
                                <a:spLocks/>
                              </wps:cNvSpPr>
                              <wps:spPr bwMode="auto">
                                <a:xfrm>
                                  <a:off x="4442460" y="0"/>
                                  <a:ext cx="3329940" cy="1916430"/>
                                </a:xfrm>
                                <a:custGeom>
                                  <a:avLst/>
                                  <a:gdLst>
                                    <a:gd name="T0" fmla="*/ 5175 w 5244"/>
                                    <a:gd name="T1" fmla="*/ 0 h 3018"/>
                                    <a:gd name="T2" fmla="*/ 0 w 5244"/>
                                    <a:gd name="T3" fmla="*/ 0 h 3018"/>
                                    <a:gd name="T4" fmla="*/ 26 w 5244"/>
                                    <a:gd name="T5" fmla="*/ 72 h 3018"/>
                                    <a:gd name="T6" fmla="*/ 56 w 5244"/>
                                    <a:gd name="T7" fmla="*/ 149 h 3018"/>
                                    <a:gd name="T8" fmla="*/ 90 w 5244"/>
                                    <a:gd name="T9" fmla="*/ 224 h 3018"/>
                                    <a:gd name="T10" fmla="*/ 126 w 5244"/>
                                    <a:gd name="T11" fmla="*/ 297 h 3018"/>
                                    <a:gd name="T12" fmla="*/ 164 w 5244"/>
                                    <a:gd name="T13" fmla="*/ 369 h 3018"/>
                                    <a:gd name="T14" fmla="*/ 205 w 5244"/>
                                    <a:gd name="T15" fmla="*/ 439 h 3018"/>
                                    <a:gd name="T16" fmla="*/ 248 w 5244"/>
                                    <a:gd name="T17" fmla="*/ 508 h 3018"/>
                                    <a:gd name="T18" fmla="*/ 293 w 5244"/>
                                    <a:gd name="T19" fmla="*/ 574 h 3018"/>
                                    <a:gd name="T20" fmla="*/ 339 w 5244"/>
                                    <a:gd name="T21" fmla="*/ 640 h 3018"/>
                                    <a:gd name="T22" fmla="*/ 387 w 5244"/>
                                    <a:gd name="T23" fmla="*/ 703 h 3018"/>
                                    <a:gd name="T24" fmla="*/ 437 w 5244"/>
                                    <a:gd name="T25" fmla="*/ 765 h 3018"/>
                                    <a:gd name="T26" fmla="*/ 488 w 5244"/>
                                    <a:gd name="T27" fmla="*/ 824 h 3018"/>
                                    <a:gd name="T28" fmla="*/ 540 w 5244"/>
                                    <a:gd name="T29" fmla="*/ 882 h 3018"/>
                                    <a:gd name="T30" fmla="*/ 594 w 5244"/>
                                    <a:gd name="T31" fmla="*/ 938 h 3018"/>
                                    <a:gd name="T32" fmla="*/ 648 w 5244"/>
                                    <a:gd name="T33" fmla="*/ 992 h 3018"/>
                                    <a:gd name="T34" fmla="*/ 703 w 5244"/>
                                    <a:gd name="T35" fmla="*/ 1045 h 3018"/>
                                    <a:gd name="T36" fmla="*/ 758 w 5244"/>
                                    <a:gd name="T37" fmla="*/ 1095 h 3018"/>
                                    <a:gd name="T38" fmla="*/ 814 w 5244"/>
                                    <a:gd name="T39" fmla="*/ 1143 h 3018"/>
                                    <a:gd name="T40" fmla="*/ 870 w 5244"/>
                                    <a:gd name="T41" fmla="*/ 1189 h 3018"/>
                                    <a:gd name="T42" fmla="*/ 926 w 5244"/>
                                    <a:gd name="T43" fmla="*/ 1233 h 3018"/>
                                    <a:gd name="T44" fmla="*/ 1024 w 5244"/>
                                    <a:gd name="T45" fmla="*/ 1305 h 3018"/>
                                    <a:gd name="T46" fmla="*/ 1078 w 5244"/>
                                    <a:gd name="T47" fmla="*/ 1346 h 3018"/>
                                    <a:gd name="T48" fmla="*/ 1132 w 5244"/>
                                    <a:gd name="T49" fmla="*/ 1391 h 3018"/>
                                    <a:gd name="T50" fmla="*/ 1186 w 5244"/>
                                    <a:gd name="T51" fmla="*/ 1440 h 3018"/>
                                    <a:gd name="T52" fmla="*/ 1236 w 5244"/>
                                    <a:gd name="T53" fmla="*/ 1494 h 3018"/>
                                    <a:gd name="T54" fmla="*/ 1282 w 5244"/>
                                    <a:gd name="T55" fmla="*/ 1554 h 3018"/>
                                    <a:gd name="T56" fmla="*/ 1320 w 5244"/>
                                    <a:gd name="T57" fmla="*/ 1619 h 3018"/>
                                    <a:gd name="T58" fmla="*/ 1351 w 5244"/>
                                    <a:gd name="T59" fmla="*/ 1691 h 3018"/>
                                    <a:gd name="T60" fmla="*/ 1370 w 5244"/>
                                    <a:gd name="T61" fmla="*/ 1770 h 3018"/>
                                    <a:gd name="T62" fmla="*/ 1377 w 5244"/>
                                    <a:gd name="T63" fmla="*/ 1856 h 3018"/>
                                    <a:gd name="T64" fmla="*/ 1370 w 5244"/>
                                    <a:gd name="T65" fmla="*/ 1949 h 3018"/>
                                    <a:gd name="T66" fmla="*/ 1353 w 5244"/>
                                    <a:gd name="T67" fmla="*/ 2029 h 3018"/>
                                    <a:gd name="T68" fmla="*/ 1327 w 5244"/>
                                    <a:gd name="T69" fmla="*/ 2105 h 3018"/>
                                    <a:gd name="T70" fmla="*/ 1292 w 5244"/>
                                    <a:gd name="T71" fmla="*/ 2176 h 3018"/>
                                    <a:gd name="T72" fmla="*/ 1252 w 5244"/>
                                    <a:gd name="T73" fmla="*/ 2244 h 3018"/>
                                    <a:gd name="T74" fmla="*/ 1205 w 5244"/>
                                    <a:gd name="T75" fmla="*/ 2308 h 3018"/>
                                    <a:gd name="T76" fmla="*/ 1154 w 5244"/>
                                    <a:gd name="T77" fmla="*/ 2368 h 3018"/>
                                    <a:gd name="T78" fmla="*/ 1099 w 5244"/>
                                    <a:gd name="T79" fmla="*/ 2425 h 3018"/>
                                    <a:gd name="T80" fmla="*/ 1042 w 5244"/>
                                    <a:gd name="T81" fmla="*/ 2480 h 3018"/>
                                    <a:gd name="T82" fmla="*/ 984 w 5244"/>
                                    <a:gd name="T83" fmla="*/ 2532 h 3018"/>
                                    <a:gd name="T84" fmla="*/ 925 w 5244"/>
                                    <a:gd name="T85" fmla="*/ 2581 h 3018"/>
                                    <a:gd name="T86" fmla="*/ 811 w 5244"/>
                                    <a:gd name="T87" fmla="*/ 2674 h 3018"/>
                                    <a:gd name="T88" fmla="*/ 758 w 5244"/>
                                    <a:gd name="T89" fmla="*/ 2718 h 3018"/>
                                    <a:gd name="T90" fmla="*/ 708 w 5244"/>
                                    <a:gd name="T91" fmla="*/ 2761 h 3018"/>
                                    <a:gd name="T92" fmla="*/ 664 w 5244"/>
                                    <a:gd name="T93" fmla="*/ 2803 h 3018"/>
                                    <a:gd name="T94" fmla="*/ 613 w 5244"/>
                                    <a:gd name="T95" fmla="*/ 2856 h 3018"/>
                                    <a:gd name="T96" fmla="*/ 561 w 5244"/>
                                    <a:gd name="T97" fmla="*/ 2909 h 3018"/>
                                    <a:gd name="T98" fmla="*/ 510 w 5244"/>
                                    <a:gd name="T99" fmla="*/ 2963 h 3018"/>
                                    <a:gd name="T100" fmla="*/ 459 w 5244"/>
                                    <a:gd name="T101" fmla="*/ 3018 h 3018"/>
                                    <a:gd name="T102" fmla="*/ 4529 w 5244"/>
                                    <a:gd name="T103" fmla="*/ 3018 h 3018"/>
                                    <a:gd name="T104" fmla="*/ 5243 w 5244"/>
                                    <a:gd name="T105" fmla="*/ 1388 h 3018"/>
                                    <a:gd name="T106" fmla="*/ 5243 w 5244"/>
                                    <a:gd name="T107" fmla="*/ 70 h 3018"/>
                                    <a:gd name="T108" fmla="*/ 5175 w 5244"/>
                                    <a:gd name="T109" fmla="*/ 0 h 30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</a:cxnLst>
                                  <a:rect l="0" t="0" r="r" b="b"/>
                                  <a:pathLst>
                                    <a:path w="5244" h="3018">
                                      <a:moveTo>
                                        <a:pt x="517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6" y="72"/>
                                      </a:lnTo>
                                      <a:lnTo>
                                        <a:pt x="56" y="149"/>
                                      </a:lnTo>
                                      <a:lnTo>
                                        <a:pt x="90" y="224"/>
                                      </a:lnTo>
                                      <a:lnTo>
                                        <a:pt x="126" y="297"/>
                                      </a:lnTo>
                                      <a:lnTo>
                                        <a:pt x="164" y="369"/>
                                      </a:lnTo>
                                      <a:lnTo>
                                        <a:pt x="205" y="439"/>
                                      </a:lnTo>
                                      <a:lnTo>
                                        <a:pt x="248" y="508"/>
                                      </a:lnTo>
                                      <a:lnTo>
                                        <a:pt x="293" y="574"/>
                                      </a:lnTo>
                                      <a:lnTo>
                                        <a:pt x="339" y="640"/>
                                      </a:lnTo>
                                      <a:lnTo>
                                        <a:pt x="387" y="703"/>
                                      </a:lnTo>
                                      <a:lnTo>
                                        <a:pt x="437" y="765"/>
                                      </a:lnTo>
                                      <a:lnTo>
                                        <a:pt x="488" y="824"/>
                                      </a:lnTo>
                                      <a:lnTo>
                                        <a:pt x="540" y="882"/>
                                      </a:lnTo>
                                      <a:lnTo>
                                        <a:pt x="594" y="938"/>
                                      </a:lnTo>
                                      <a:lnTo>
                                        <a:pt x="648" y="992"/>
                                      </a:lnTo>
                                      <a:lnTo>
                                        <a:pt x="703" y="1045"/>
                                      </a:lnTo>
                                      <a:lnTo>
                                        <a:pt x="758" y="1095"/>
                                      </a:lnTo>
                                      <a:lnTo>
                                        <a:pt x="814" y="1143"/>
                                      </a:lnTo>
                                      <a:lnTo>
                                        <a:pt x="870" y="1189"/>
                                      </a:lnTo>
                                      <a:lnTo>
                                        <a:pt x="926" y="1233"/>
                                      </a:lnTo>
                                      <a:lnTo>
                                        <a:pt x="1024" y="1305"/>
                                      </a:lnTo>
                                      <a:lnTo>
                                        <a:pt x="1078" y="1346"/>
                                      </a:lnTo>
                                      <a:lnTo>
                                        <a:pt x="1132" y="1391"/>
                                      </a:lnTo>
                                      <a:lnTo>
                                        <a:pt x="1186" y="1440"/>
                                      </a:lnTo>
                                      <a:lnTo>
                                        <a:pt x="1236" y="1494"/>
                                      </a:lnTo>
                                      <a:lnTo>
                                        <a:pt x="1282" y="1554"/>
                                      </a:lnTo>
                                      <a:lnTo>
                                        <a:pt x="1320" y="1619"/>
                                      </a:lnTo>
                                      <a:lnTo>
                                        <a:pt x="1351" y="1691"/>
                                      </a:lnTo>
                                      <a:lnTo>
                                        <a:pt x="1370" y="1770"/>
                                      </a:lnTo>
                                      <a:lnTo>
                                        <a:pt x="1377" y="1856"/>
                                      </a:lnTo>
                                      <a:lnTo>
                                        <a:pt x="1370" y="1949"/>
                                      </a:lnTo>
                                      <a:lnTo>
                                        <a:pt x="1353" y="2029"/>
                                      </a:lnTo>
                                      <a:lnTo>
                                        <a:pt x="1327" y="2105"/>
                                      </a:lnTo>
                                      <a:lnTo>
                                        <a:pt x="1292" y="2176"/>
                                      </a:lnTo>
                                      <a:lnTo>
                                        <a:pt x="1252" y="2244"/>
                                      </a:lnTo>
                                      <a:lnTo>
                                        <a:pt x="1205" y="2308"/>
                                      </a:lnTo>
                                      <a:lnTo>
                                        <a:pt x="1154" y="2368"/>
                                      </a:lnTo>
                                      <a:lnTo>
                                        <a:pt x="1099" y="2425"/>
                                      </a:lnTo>
                                      <a:lnTo>
                                        <a:pt x="1042" y="2480"/>
                                      </a:lnTo>
                                      <a:lnTo>
                                        <a:pt x="984" y="2532"/>
                                      </a:lnTo>
                                      <a:lnTo>
                                        <a:pt x="925" y="2581"/>
                                      </a:lnTo>
                                      <a:lnTo>
                                        <a:pt x="811" y="2674"/>
                                      </a:lnTo>
                                      <a:lnTo>
                                        <a:pt x="758" y="2718"/>
                                      </a:lnTo>
                                      <a:lnTo>
                                        <a:pt x="708" y="2761"/>
                                      </a:lnTo>
                                      <a:lnTo>
                                        <a:pt x="664" y="2803"/>
                                      </a:lnTo>
                                      <a:lnTo>
                                        <a:pt x="613" y="2856"/>
                                      </a:lnTo>
                                      <a:lnTo>
                                        <a:pt x="561" y="2909"/>
                                      </a:lnTo>
                                      <a:lnTo>
                                        <a:pt x="510" y="2963"/>
                                      </a:lnTo>
                                      <a:lnTo>
                                        <a:pt x="459" y="3018"/>
                                      </a:lnTo>
                                      <a:lnTo>
                                        <a:pt x="4529" y="3018"/>
                                      </a:lnTo>
                                      <a:lnTo>
                                        <a:pt x="5243" y="1388"/>
                                      </a:lnTo>
                                      <a:lnTo>
                                        <a:pt x="5243" y="70"/>
                                      </a:lnTo>
                                      <a:lnTo>
                                        <a:pt x="51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Freeform 6" descr="decorative element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06340" y="0"/>
                                  <a:ext cx="2764790" cy="1917065"/>
                                </a:xfrm>
                                <a:custGeom>
                                  <a:avLst/>
                                  <a:gdLst>
                                    <a:gd name="T0" fmla="*/ 4353 w 4354"/>
                                    <a:gd name="T1" fmla="*/ 0 h 3019"/>
                                    <a:gd name="T2" fmla="*/ 0 w 4354"/>
                                    <a:gd name="T3" fmla="*/ 0 h 3019"/>
                                    <a:gd name="T4" fmla="*/ 21 w 4354"/>
                                    <a:gd name="T5" fmla="*/ 72 h 3019"/>
                                    <a:gd name="T6" fmla="*/ 47 w 4354"/>
                                    <a:gd name="T7" fmla="*/ 149 h 3019"/>
                                    <a:gd name="T8" fmla="*/ 75 w 4354"/>
                                    <a:gd name="T9" fmla="*/ 224 h 3019"/>
                                    <a:gd name="T10" fmla="*/ 107 w 4354"/>
                                    <a:gd name="T11" fmla="*/ 298 h 3019"/>
                                    <a:gd name="T12" fmla="*/ 140 w 4354"/>
                                    <a:gd name="T13" fmla="*/ 370 h 3019"/>
                                    <a:gd name="T14" fmla="*/ 177 w 4354"/>
                                    <a:gd name="T15" fmla="*/ 441 h 3019"/>
                                    <a:gd name="T16" fmla="*/ 215 w 4354"/>
                                    <a:gd name="T17" fmla="*/ 510 h 3019"/>
                                    <a:gd name="T18" fmla="*/ 255 w 4354"/>
                                    <a:gd name="T19" fmla="*/ 578 h 3019"/>
                                    <a:gd name="T20" fmla="*/ 298 w 4354"/>
                                    <a:gd name="T21" fmla="*/ 644 h 3019"/>
                                    <a:gd name="T22" fmla="*/ 342 w 4354"/>
                                    <a:gd name="T23" fmla="*/ 709 h 3019"/>
                                    <a:gd name="T24" fmla="*/ 388 w 4354"/>
                                    <a:gd name="T25" fmla="*/ 772 h 3019"/>
                                    <a:gd name="T26" fmla="*/ 435 w 4354"/>
                                    <a:gd name="T27" fmla="*/ 833 h 3019"/>
                                    <a:gd name="T28" fmla="*/ 484 w 4354"/>
                                    <a:gd name="T29" fmla="*/ 892 h 3019"/>
                                    <a:gd name="T30" fmla="*/ 534 w 4354"/>
                                    <a:gd name="T31" fmla="*/ 950 h 3019"/>
                                    <a:gd name="T32" fmla="*/ 585 w 4354"/>
                                    <a:gd name="T33" fmla="*/ 1006 h 3019"/>
                                    <a:gd name="T34" fmla="*/ 637 w 4354"/>
                                    <a:gd name="T35" fmla="*/ 1061 h 3019"/>
                                    <a:gd name="T36" fmla="*/ 690 w 4354"/>
                                    <a:gd name="T37" fmla="*/ 1113 h 3019"/>
                                    <a:gd name="T38" fmla="*/ 743 w 4354"/>
                                    <a:gd name="T39" fmla="*/ 1164 h 3019"/>
                                    <a:gd name="T40" fmla="*/ 797 w 4354"/>
                                    <a:gd name="T41" fmla="*/ 1212 h 3019"/>
                                    <a:gd name="T42" fmla="*/ 852 w 4354"/>
                                    <a:gd name="T43" fmla="*/ 1259 h 3019"/>
                                    <a:gd name="T44" fmla="*/ 907 w 4354"/>
                                    <a:gd name="T45" fmla="*/ 1304 h 3019"/>
                                    <a:gd name="T46" fmla="*/ 961 w 4354"/>
                                    <a:gd name="T47" fmla="*/ 1346 h 3019"/>
                                    <a:gd name="T48" fmla="*/ 1059 w 4354"/>
                                    <a:gd name="T49" fmla="*/ 1418 h 3019"/>
                                    <a:gd name="T50" fmla="*/ 1112 w 4354"/>
                                    <a:gd name="T51" fmla="*/ 1459 h 3019"/>
                                    <a:gd name="T52" fmla="*/ 1167 w 4354"/>
                                    <a:gd name="T53" fmla="*/ 1504 h 3019"/>
                                    <a:gd name="T54" fmla="*/ 1220 w 4354"/>
                                    <a:gd name="T55" fmla="*/ 1554 h 3019"/>
                                    <a:gd name="T56" fmla="*/ 1271 w 4354"/>
                                    <a:gd name="T57" fmla="*/ 1608 h 3019"/>
                                    <a:gd name="T58" fmla="*/ 1317 w 4354"/>
                                    <a:gd name="T59" fmla="*/ 1668 h 3019"/>
                                    <a:gd name="T60" fmla="*/ 1355 w 4354"/>
                                    <a:gd name="T61" fmla="*/ 1733 h 3019"/>
                                    <a:gd name="T62" fmla="*/ 1386 w 4354"/>
                                    <a:gd name="T63" fmla="*/ 1805 h 3019"/>
                                    <a:gd name="T64" fmla="*/ 1405 w 4354"/>
                                    <a:gd name="T65" fmla="*/ 1883 h 3019"/>
                                    <a:gd name="T66" fmla="*/ 1412 w 4354"/>
                                    <a:gd name="T67" fmla="*/ 1969 h 3019"/>
                                    <a:gd name="T68" fmla="*/ 1405 w 4354"/>
                                    <a:gd name="T69" fmla="*/ 2063 h 3019"/>
                                    <a:gd name="T70" fmla="*/ 1388 w 4354"/>
                                    <a:gd name="T71" fmla="*/ 2143 h 3019"/>
                                    <a:gd name="T72" fmla="*/ 1361 w 4354"/>
                                    <a:gd name="T73" fmla="*/ 2218 h 3019"/>
                                    <a:gd name="T74" fmla="*/ 1327 w 4354"/>
                                    <a:gd name="T75" fmla="*/ 2290 h 3019"/>
                                    <a:gd name="T76" fmla="*/ 1286 w 4354"/>
                                    <a:gd name="T77" fmla="*/ 2357 h 3019"/>
                                    <a:gd name="T78" fmla="*/ 1240 w 4354"/>
                                    <a:gd name="T79" fmla="*/ 2421 h 3019"/>
                                    <a:gd name="T80" fmla="*/ 1189 w 4354"/>
                                    <a:gd name="T81" fmla="*/ 2482 h 3019"/>
                                    <a:gd name="T82" fmla="*/ 1134 w 4354"/>
                                    <a:gd name="T83" fmla="*/ 2539 h 3019"/>
                                    <a:gd name="T84" fmla="*/ 1077 w 4354"/>
                                    <a:gd name="T85" fmla="*/ 2593 h 3019"/>
                                    <a:gd name="T86" fmla="*/ 1019 w 4354"/>
                                    <a:gd name="T87" fmla="*/ 2645 h 3019"/>
                                    <a:gd name="T88" fmla="*/ 960 w 4354"/>
                                    <a:gd name="T89" fmla="*/ 2695 h 3019"/>
                                    <a:gd name="T90" fmla="*/ 846 w 4354"/>
                                    <a:gd name="T91" fmla="*/ 2788 h 3019"/>
                                    <a:gd name="T92" fmla="*/ 792 w 4354"/>
                                    <a:gd name="T93" fmla="*/ 2832 h 3019"/>
                                    <a:gd name="T94" fmla="*/ 743 w 4354"/>
                                    <a:gd name="T95" fmla="*/ 2875 h 3019"/>
                                    <a:gd name="T96" fmla="*/ 699 w 4354"/>
                                    <a:gd name="T97" fmla="*/ 2917 h 3019"/>
                                    <a:gd name="T98" fmla="*/ 674 w 4354"/>
                                    <a:gd name="T99" fmla="*/ 2942 h 3019"/>
                                    <a:gd name="T100" fmla="*/ 625 w 4354"/>
                                    <a:gd name="T101" fmla="*/ 2993 h 3019"/>
                                    <a:gd name="T102" fmla="*/ 600 w 4354"/>
                                    <a:gd name="T103" fmla="*/ 3018 h 3019"/>
                                    <a:gd name="T104" fmla="*/ 4353 w 4354"/>
                                    <a:gd name="T105" fmla="*/ 3018 h 3019"/>
                                    <a:gd name="T106" fmla="*/ 4353 w 4354"/>
                                    <a:gd name="T107" fmla="*/ 0 h 30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</a:cxnLst>
                                  <a:rect l="0" t="0" r="r" b="b"/>
                                  <a:pathLst>
                                    <a:path w="4354" h="3019">
                                      <a:moveTo>
                                        <a:pt x="435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21" y="72"/>
                                      </a:lnTo>
                                      <a:lnTo>
                                        <a:pt x="47" y="149"/>
                                      </a:lnTo>
                                      <a:lnTo>
                                        <a:pt x="75" y="224"/>
                                      </a:lnTo>
                                      <a:lnTo>
                                        <a:pt x="107" y="298"/>
                                      </a:lnTo>
                                      <a:lnTo>
                                        <a:pt x="140" y="370"/>
                                      </a:lnTo>
                                      <a:lnTo>
                                        <a:pt x="177" y="441"/>
                                      </a:lnTo>
                                      <a:lnTo>
                                        <a:pt x="215" y="510"/>
                                      </a:lnTo>
                                      <a:lnTo>
                                        <a:pt x="255" y="578"/>
                                      </a:lnTo>
                                      <a:lnTo>
                                        <a:pt x="298" y="644"/>
                                      </a:lnTo>
                                      <a:lnTo>
                                        <a:pt x="342" y="709"/>
                                      </a:lnTo>
                                      <a:lnTo>
                                        <a:pt x="388" y="772"/>
                                      </a:lnTo>
                                      <a:lnTo>
                                        <a:pt x="435" y="833"/>
                                      </a:lnTo>
                                      <a:lnTo>
                                        <a:pt x="484" y="892"/>
                                      </a:lnTo>
                                      <a:lnTo>
                                        <a:pt x="534" y="950"/>
                                      </a:lnTo>
                                      <a:lnTo>
                                        <a:pt x="585" y="1006"/>
                                      </a:lnTo>
                                      <a:lnTo>
                                        <a:pt x="637" y="1061"/>
                                      </a:lnTo>
                                      <a:lnTo>
                                        <a:pt x="690" y="1113"/>
                                      </a:lnTo>
                                      <a:lnTo>
                                        <a:pt x="743" y="1164"/>
                                      </a:lnTo>
                                      <a:lnTo>
                                        <a:pt x="797" y="1212"/>
                                      </a:lnTo>
                                      <a:lnTo>
                                        <a:pt x="852" y="1259"/>
                                      </a:lnTo>
                                      <a:lnTo>
                                        <a:pt x="907" y="1304"/>
                                      </a:lnTo>
                                      <a:lnTo>
                                        <a:pt x="961" y="1346"/>
                                      </a:lnTo>
                                      <a:lnTo>
                                        <a:pt x="1059" y="1418"/>
                                      </a:lnTo>
                                      <a:lnTo>
                                        <a:pt x="1112" y="1459"/>
                                      </a:lnTo>
                                      <a:lnTo>
                                        <a:pt x="1167" y="1504"/>
                                      </a:lnTo>
                                      <a:lnTo>
                                        <a:pt x="1220" y="1554"/>
                                      </a:lnTo>
                                      <a:lnTo>
                                        <a:pt x="1271" y="1608"/>
                                      </a:lnTo>
                                      <a:lnTo>
                                        <a:pt x="1317" y="1668"/>
                                      </a:lnTo>
                                      <a:lnTo>
                                        <a:pt x="1355" y="1733"/>
                                      </a:lnTo>
                                      <a:lnTo>
                                        <a:pt x="1386" y="1805"/>
                                      </a:lnTo>
                                      <a:lnTo>
                                        <a:pt x="1405" y="1883"/>
                                      </a:lnTo>
                                      <a:lnTo>
                                        <a:pt x="1412" y="1969"/>
                                      </a:lnTo>
                                      <a:lnTo>
                                        <a:pt x="1405" y="2063"/>
                                      </a:lnTo>
                                      <a:lnTo>
                                        <a:pt x="1388" y="2143"/>
                                      </a:lnTo>
                                      <a:lnTo>
                                        <a:pt x="1361" y="2218"/>
                                      </a:lnTo>
                                      <a:lnTo>
                                        <a:pt x="1327" y="2290"/>
                                      </a:lnTo>
                                      <a:lnTo>
                                        <a:pt x="1286" y="2357"/>
                                      </a:lnTo>
                                      <a:lnTo>
                                        <a:pt x="1240" y="2421"/>
                                      </a:lnTo>
                                      <a:lnTo>
                                        <a:pt x="1189" y="2482"/>
                                      </a:lnTo>
                                      <a:lnTo>
                                        <a:pt x="1134" y="2539"/>
                                      </a:lnTo>
                                      <a:lnTo>
                                        <a:pt x="1077" y="2593"/>
                                      </a:lnTo>
                                      <a:lnTo>
                                        <a:pt x="1019" y="2645"/>
                                      </a:lnTo>
                                      <a:lnTo>
                                        <a:pt x="960" y="2695"/>
                                      </a:lnTo>
                                      <a:lnTo>
                                        <a:pt x="846" y="2788"/>
                                      </a:lnTo>
                                      <a:lnTo>
                                        <a:pt x="792" y="2832"/>
                                      </a:lnTo>
                                      <a:lnTo>
                                        <a:pt x="743" y="2875"/>
                                      </a:lnTo>
                                      <a:lnTo>
                                        <a:pt x="699" y="2917"/>
                                      </a:lnTo>
                                      <a:lnTo>
                                        <a:pt x="674" y="2942"/>
                                      </a:lnTo>
                                      <a:lnTo>
                                        <a:pt x="625" y="2993"/>
                                      </a:lnTo>
                                      <a:lnTo>
                                        <a:pt x="600" y="3018"/>
                                      </a:lnTo>
                                      <a:lnTo>
                                        <a:pt x="4353" y="3018"/>
                                      </a:lnTo>
                                      <a:lnTo>
                                        <a:pt x="43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Freeform 7" descr="decorative element"/>
                              <wps:cNvSpPr>
                                <a:spLocks/>
                              </wps:cNvSpPr>
                              <wps:spPr bwMode="auto">
                                <a:xfrm>
                                  <a:off x="5402580" y="0"/>
                                  <a:ext cx="2373630" cy="1917065"/>
                                </a:xfrm>
                                <a:custGeom>
                                  <a:avLst/>
                                  <a:gdLst>
                                    <a:gd name="T0" fmla="*/ 3737 w 3738"/>
                                    <a:gd name="T1" fmla="*/ 0 h 3019"/>
                                    <a:gd name="T2" fmla="*/ 0 w 3738"/>
                                    <a:gd name="T3" fmla="*/ 0 h 3019"/>
                                    <a:gd name="T4" fmla="*/ 6 w 3738"/>
                                    <a:gd name="T5" fmla="*/ 17 h 3019"/>
                                    <a:gd name="T6" fmla="*/ 10 w 3738"/>
                                    <a:gd name="T7" fmla="*/ 28 h 3019"/>
                                    <a:gd name="T8" fmla="*/ 14 w 3738"/>
                                    <a:gd name="T9" fmla="*/ 39 h 3019"/>
                                    <a:gd name="T10" fmla="*/ 47 w 3738"/>
                                    <a:gd name="T11" fmla="*/ 124 h 3019"/>
                                    <a:gd name="T12" fmla="*/ 84 w 3738"/>
                                    <a:gd name="T13" fmla="*/ 205 h 3019"/>
                                    <a:gd name="T14" fmla="*/ 122 w 3738"/>
                                    <a:gd name="T15" fmla="*/ 284 h 3019"/>
                                    <a:gd name="T16" fmla="*/ 163 w 3738"/>
                                    <a:gd name="T17" fmla="*/ 359 h 3019"/>
                                    <a:gd name="T18" fmla="*/ 206 w 3738"/>
                                    <a:gd name="T19" fmla="*/ 431 h 3019"/>
                                    <a:gd name="T20" fmla="*/ 251 w 3738"/>
                                    <a:gd name="T21" fmla="*/ 500 h 3019"/>
                                    <a:gd name="T22" fmla="*/ 298 w 3738"/>
                                    <a:gd name="T23" fmla="*/ 566 h 3019"/>
                                    <a:gd name="T24" fmla="*/ 347 w 3738"/>
                                    <a:gd name="T25" fmla="*/ 629 h 3019"/>
                                    <a:gd name="T26" fmla="*/ 398 w 3738"/>
                                    <a:gd name="T27" fmla="*/ 688 h 3019"/>
                                    <a:gd name="T28" fmla="*/ 450 w 3738"/>
                                    <a:gd name="T29" fmla="*/ 745 h 3019"/>
                                    <a:gd name="T30" fmla="*/ 504 w 3738"/>
                                    <a:gd name="T31" fmla="*/ 798 h 3019"/>
                                    <a:gd name="T32" fmla="*/ 559 w 3738"/>
                                    <a:gd name="T33" fmla="*/ 847 h 3019"/>
                                    <a:gd name="T34" fmla="*/ 615 w 3738"/>
                                    <a:gd name="T35" fmla="*/ 894 h 3019"/>
                                    <a:gd name="T36" fmla="*/ 673 w 3738"/>
                                    <a:gd name="T37" fmla="*/ 937 h 3019"/>
                                    <a:gd name="T38" fmla="*/ 731 w 3738"/>
                                    <a:gd name="T39" fmla="*/ 977 h 3019"/>
                                    <a:gd name="T40" fmla="*/ 799 w 3738"/>
                                    <a:gd name="T41" fmla="*/ 1018 h 3019"/>
                                    <a:gd name="T42" fmla="*/ 867 w 3738"/>
                                    <a:gd name="T43" fmla="*/ 1056 h 3019"/>
                                    <a:gd name="T44" fmla="*/ 935 w 3738"/>
                                    <a:gd name="T45" fmla="*/ 1091 h 3019"/>
                                    <a:gd name="T46" fmla="*/ 1004 w 3738"/>
                                    <a:gd name="T47" fmla="*/ 1125 h 3019"/>
                                    <a:gd name="T48" fmla="*/ 1143 w 3738"/>
                                    <a:gd name="T49" fmla="*/ 1192 h 3019"/>
                                    <a:gd name="T50" fmla="*/ 1212 w 3738"/>
                                    <a:gd name="T51" fmla="*/ 1226 h 3019"/>
                                    <a:gd name="T52" fmla="*/ 1281 w 3738"/>
                                    <a:gd name="T53" fmla="*/ 1261 h 3019"/>
                                    <a:gd name="T54" fmla="*/ 1349 w 3738"/>
                                    <a:gd name="T55" fmla="*/ 1299 h 3019"/>
                                    <a:gd name="T56" fmla="*/ 1416 w 3738"/>
                                    <a:gd name="T57" fmla="*/ 1340 h 3019"/>
                                    <a:gd name="T58" fmla="*/ 1482 w 3738"/>
                                    <a:gd name="T59" fmla="*/ 1384 h 3019"/>
                                    <a:gd name="T60" fmla="*/ 1547 w 3738"/>
                                    <a:gd name="T61" fmla="*/ 1433 h 3019"/>
                                    <a:gd name="T62" fmla="*/ 1611 w 3738"/>
                                    <a:gd name="T63" fmla="*/ 1488 h 3019"/>
                                    <a:gd name="T64" fmla="*/ 1658 w 3738"/>
                                    <a:gd name="T65" fmla="*/ 1537 h 3019"/>
                                    <a:gd name="T66" fmla="*/ 1698 w 3738"/>
                                    <a:gd name="T67" fmla="*/ 1589 h 3019"/>
                                    <a:gd name="T68" fmla="*/ 1729 w 3738"/>
                                    <a:gd name="T69" fmla="*/ 1644 h 3019"/>
                                    <a:gd name="T70" fmla="*/ 1752 w 3738"/>
                                    <a:gd name="T71" fmla="*/ 1701 h 3019"/>
                                    <a:gd name="T72" fmla="*/ 1769 w 3738"/>
                                    <a:gd name="T73" fmla="*/ 1761 h 3019"/>
                                    <a:gd name="T74" fmla="*/ 1778 w 3738"/>
                                    <a:gd name="T75" fmla="*/ 1823 h 3019"/>
                                    <a:gd name="T76" fmla="*/ 1782 w 3738"/>
                                    <a:gd name="T77" fmla="*/ 1886 h 3019"/>
                                    <a:gd name="T78" fmla="*/ 1779 w 3738"/>
                                    <a:gd name="T79" fmla="*/ 1951 h 3019"/>
                                    <a:gd name="T80" fmla="*/ 1771 w 3738"/>
                                    <a:gd name="T81" fmla="*/ 2016 h 3019"/>
                                    <a:gd name="T82" fmla="*/ 1759 w 3738"/>
                                    <a:gd name="T83" fmla="*/ 2083 h 3019"/>
                                    <a:gd name="T84" fmla="*/ 1741 w 3738"/>
                                    <a:gd name="T85" fmla="*/ 2151 h 3019"/>
                                    <a:gd name="T86" fmla="*/ 1719 w 3738"/>
                                    <a:gd name="T87" fmla="*/ 2218 h 3019"/>
                                    <a:gd name="T88" fmla="*/ 1694 w 3738"/>
                                    <a:gd name="T89" fmla="*/ 2286 h 3019"/>
                                    <a:gd name="T90" fmla="*/ 1666 w 3738"/>
                                    <a:gd name="T91" fmla="*/ 2354 h 3019"/>
                                    <a:gd name="T92" fmla="*/ 1634 w 3738"/>
                                    <a:gd name="T93" fmla="*/ 2422 h 3019"/>
                                    <a:gd name="T94" fmla="*/ 1600 w 3738"/>
                                    <a:gd name="T95" fmla="*/ 2489 h 3019"/>
                                    <a:gd name="T96" fmla="*/ 1565 w 3738"/>
                                    <a:gd name="T97" fmla="*/ 2554 h 3019"/>
                                    <a:gd name="T98" fmla="*/ 1527 w 3738"/>
                                    <a:gd name="T99" fmla="*/ 2619 h 3019"/>
                                    <a:gd name="T100" fmla="*/ 1489 w 3738"/>
                                    <a:gd name="T101" fmla="*/ 2683 h 3019"/>
                                    <a:gd name="T102" fmla="*/ 1450 w 3738"/>
                                    <a:gd name="T103" fmla="*/ 2744 h 3019"/>
                                    <a:gd name="T104" fmla="*/ 1411 w 3738"/>
                                    <a:gd name="T105" fmla="*/ 2804 h 3019"/>
                                    <a:gd name="T106" fmla="*/ 1372 w 3738"/>
                                    <a:gd name="T107" fmla="*/ 2861 h 3019"/>
                                    <a:gd name="T108" fmla="*/ 1334 w 3738"/>
                                    <a:gd name="T109" fmla="*/ 2917 h 3019"/>
                                    <a:gd name="T110" fmla="*/ 1296 w 3738"/>
                                    <a:gd name="T111" fmla="*/ 2969 h 3019"/>
                                    <a:gd name="T112" fmla="*/ 1261 w 3738"/>
                                    <a:gd name="T113" fmla="*/ 3018 h 3019"/>
                                    <a:gd name="T114" fmla="*/ 3737 w 3738"/>
                                    <a:gd name="T115" fmla="*/ 3018 h 3019"/>
                                    <a:gd name="T116" fmla="*/ 3737 w 3738"/>
                                    <a:gd name="T117" fmla="*/ 0 h 301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3738" h="3019">
                                      <a:moveTo>
                                        <a:pt x="373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6" y="17"/>
                                      </a:lnTo>
                                      <a:lnTo>
                                        <a:pt x="10" y="28"/>
                                      </a:lnTo>
                                      <a:lnTo>
                                        <a:pt x="14" y="39"/>
                                      </a:lnTo>
                                      <a:lnTo>
                                        <a:pt x="47" y="124"/>
                                      </a:lnTo>
                                      <a:lnTo>
                                        <a:pt x="84" y="205"/>
                                      </a:lnTo>
                                      <a:lnTo>
                                        <a:pt x="122" y="284"/>
                                      </a:lnTo>
                                      <a:lnTo>
                                        <a:pt x="163" y="359"/>
                                      </a:lnTo>
                                      <a:lnTo>
                                        <a:pt x="206" y="431"/>
                                      </a:lnTo>
                                      <a:lnTo>
                                        <a:pt x="251" y="500"/>
                                      </a:lnTo>
                                      <a:lnTo>
                                        <a:pt x="298" y="566"/>
                                      </a:lnTo>
                                      <a:lnTo>
                                        <a:pt x="347" y="629"/>
                                      </a:lnTo>
                                      <a:lnTo>
                                        <a:pt x="398" y="688"/>
                                      </a:lnTo>
                                      <a:lnTo>
                                        <a:pt x="450" y="745"/>
                                      </a:lnTo>
                                      <a:lnTo>
                                        <a:pt x="504" y="798"/>
                                      </a:lnTo>
                                      <a:lnTo>
                                        <a:pt x="559" y="847"/>
                                      </a:lnTo>
                                      <a:lnTo>
                                        <a:pt x="615" y="894"/>
                                      </a:lnTo>
                                      <a:lnTo>
                                        <a:pt x="673" y="937"/>
                                      </a:lnTo>
                                      <a:lnTo>
                                        <a:pt x="731" y="977"/>
                                      </a:lnTo>
                                      <a:lnTo>
                                        <a:pt x="799" y="1018"/>
                                      </a:lnTo>
                                      <a:lnTo>
                                        <a:pt x="867" y="1056"/>
                                      </a:lnTo>
                                      <a:lnTo>
                                        <a:pt x="935" y="1091"/>
                                      </a:lnTo>
                                      <a:lnTo>
                                        <a:pt x="1004" y="1125"/>
                                      </a:lnTo>
                                      <a:lnTo>
                                        <a:pt x="1143" y="1192"/>
                                      </a:lnTo>
                                      <a:lnTo>
                                        <a:pt x="1212" y="1226"/>
                                      </a:lnTo>
                                      <a:lnTo>
                                        <a:pt x="1281" y="1261"/>
                                      </a:lnTo>
                                      <a:lnTo>
                                        <a:pt x="1349" y="1299"/>
                                      </a:lnTo>
                                      <a:lnTo>
                                        <a:pt x="1416" y="1340"/>
                                      </a:lnTo>
                                      <a:lnTo>
                                        <a:pt x="1482" y="1384"/>
                                      </a:lnTo>
                                      <a:lnTo>
                                        <a:pt x="1547" y="1433"/>
                                      </a:lnTo>
                                      <a:lnTo>
                                        <a:pt x="1611" y="1488"/>
                                      </a:lnTo>
                                      <a:lnTo>
                                        <a:pt x="1658" y="1537"/>
                                      </a:lnTo>
                                      <a:lnTo>
                                        <a:pt x="1698" y="1589"/>
                                      </a:lnTo>
                                      <a:lnTo>
                                        <a:pt x="1729" y="1644"/>
                                      </a:lnTo>
                                      <a:lnTo>
                                        <a:pt x="1752" y="1701"/>
                                      </a:lnTo>
                                      <a:lnTo>
                                        <a:pt x="1769" y="1761"/>
                                      </a:lnTo>
                                      <a:lnTo>
                                        <a:pt x="1778" y="1823"/>
                                      </a:lnTo>
                                      <a:lnTo>
                                        <a:pt x="1782" y="1886"/>
                                      </a:lnTo>
                                      <a:lnTo>
                                        <a:pt x="1779" y="1951"/>
                                      </a:lnTo>
                                      <a:lnTo>
                                        <a:pt x="1771" y="2016"/>
                                      </a:lnTo>
                                      <a:lnTo>
                                        <a:pt x="1759" y="2083"/>
                                      </a:lnTo>
                                      <a:lnTo>
                                        <a:pt x="1741" y="2151"/>
                                      </a:lnTo>
                                      <a:lnTo>
                                        <a:pt x="1719" y="2218"/>
                                      </a:lnTo>
                                      <a:lnTo>
                                        <a:pt x="1694" y="2286"/>
                                      </a:lnTo>
                                      <a:lnTo>
                                        <a:pt x="1666" y="2354"/>
                                      </a:lnTo>
                                      <a:lnTo>
                                        <a:pt x="1634" y="2422"/>
                                      </a:lnTo>
                                      <a:lnTo>
                                        <a:pt x="1600" y="2489"/>
                                      </a:lnTo>
                                      <a:lnTo>
                                        <a:pt x="1565" y="2554"/>
                                      </a:lnTo>
                                      <a:lnTo>
                                        <a:pt x="1527" y="2619"/>
                                      </a:lnTo>
                                      <a:lnTo>
                                        <a:pt x="1489" y="2683"/>
                                      </a:lnTo>
                                      <a:lnTo>
                                        <a:pt x="1450" y="2744"/>
                                      </a:lnTo>
                                      <a:lnTo>
                                        <a:pt x="1411" y="2804"/>
                                      </a:lnTo>
                                      <a:lnTo>
                                        <a:pt x="1372" y="2861"/>
                                      </a:lnTo>
                                      <a:lnTo>
                                        <a:pt x="1334" y="2917"/>
                                      </a:lnTo>
                                      <a:lnTo>
                                        <a:pt x="1296" y="2969"/>
                                      </a:lnTo>
                                      <a:lnTo>
                                        <a:pt x="1261" y="3018"/>
                                      </a:lnTo>
                                      <a:lnTo>
                                        <a:pt x="3737" y="3018"/>
                                      </a:lnTo>
                                      <a:lnTo>
                                        <a:pt x="37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5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Freeform 8" descr="decorative element"/>
                              <wps:cNvSpPr>
                                <a:spLocks/>
                              </wps:cNvSpPr>
                              <wps:spPr bwMode="auto">
                                <a:xfrm>
                                  <a:off x="6324600" y="0"/>
                                  <a:ext cx="1449705" cy="1916430"/>
                                </a:xfrm>
                                <a:custGeom>
                                  <a:avLst/>
                                  <a:gdLst>
                                    <a:gd name="T0" fmla="*/ 2282 w 2283"/>
                                    <a:gd name="T1" fmla="*/ 0 h 3018"/>
                                    <a:gd name="T2" fmla="*/ 0 w 2283"/>
                                    <a:gd name="T3" fmla="*/ 0 h 3018"/>
                                    <a:gd name="T4" fmla="*/ 7 w 2283"/>
                                    <a:gd name="T5" fmla="*/ 91 h 3018"/>
                                    <a:gd name="T6" fmla="*/ 20 w 2283"/>
                                    <a:gd name="T7" fmla="*/ 181 h 3018"/>
                                    <a:gd name="T8" fmla="*/ 38 w 2283"/>
                                    <a:gd name="T9" fmla="*/ 265 h 3018"/>
                                    <a:gd name="T10" fmla="*/ 60 w 2283"/>
                                    <a:gd name="T11" fmla="*/ 343 h 3018"/>
                                    <a:gd name="T12" fmla="*/ 86 w 2283"/>
                                    <a:gd name="T13" fmla="*/ 417 h 3018"/>
                                    <a:gd name="T14" fmla="*/ 116 w 2283"/>
                                    <a:gd name="T15" fmla="*/ 485 h 3018"/>
                                    <a:gd name="T16" fmla="*/ 150 w 2283"/>
                                    <a:gd name="T17" fmla="*/ 548 h 3018"/>
                                    <a:gd name="T18" fmla="*/ 188 w 2283"/>
                                    <a:gd name="T19" fmla="*/ 606 h 3018"/>
                                    <a:gd name="T20" fmla="*/ 228 w 2283"/>
                                    <a:gd name="T21" fmla="*/ 660 h 3018"/>
                                    <a:gd name="T22" fmla="*/ 272 w 2283"/>
                                    <a:gd name="T23" fmla="*/ 710 h 3018"/>
                                    <a:gd name="T24" fmla="*/ 319 w 2283"/>
                                    <a:gd name="T25" fmla="*/ 756 h 3018"/>
                                    <a:gd name="T26" fmla="*/ 369 w 2283"/>
                                    <a:gd name="T27" fmla="*/ 799 h 3018"/>
                                    <a:gd name="T28" fmla="*/ 420 w 2283"/>
                                    <a:gd name="T29" fmla="*/ 838 h 3018"/>
                                    <a:gd name="T30" fmla="*/ 474 w 2283"/>
                                    <a:gd name="T31" fmla="*/ 874 h 3018"/>
                                    <a:gd name="T32" fmla="*/ 530 w 2283"/>
                                    <a:gd name="T33" fmla="*/ 907 h 3018"/>
                                    <a:gd name="T34" fmla="*/ 588 w 2283"/>
                                    <a:gd name="T35" fmla="*/ 937 h 3018"/>
                                    <a:gd name="T36" fmla="*/ 647 w 2283"/>
                                    <a:gd name="T37" fmla="*/ 965 h 3018"/>
                                    <a:gd name="T38" fmla="*/ 708 w 2283"/>
                                    <a:gd name="T39" fmla="*/ 990 h 3018"/>
                                    <a:gd name="T40" fmla="*/ 769 w 2283"/>
                                    <a:gd name="T41" fmla="*/ 1014 h 3018"/>
                                    <a:gd name="T42" fmla="*/ 831 w 2283"/>
                                    <a:gd name="T43" fmla="*/ 1036 h 3018"/>
                                    <a:gd name="T44" fmla="*/ 894 w 2283"/>
                                    <a:gd name="T45" fmla="*/ 1057 h 3018"/>
                                    <a:gd name="T46" fmla="*/ 957 w 2283"/>
                                    <a:gd name="T47" fmla="*/ 1076 h 3018"/>
                                    <a:gd name="T48" fmla="*/ 1021 w 2283"/>
                                    <a:gd name="T49" fmla="*/ 1094 h 3018"/>
                                    <a:gd name="T50" fmla="*/ 1331 w 2283"/>
                                    <a:gd name="T51" fmla="*/ 1181 h 3018"/>
                                    <a:gd name="T52" fmla="*/ 1390 w 2283"/>
                                    <a:gd name="T53" fmla="*/ 1199 h 3018"/>
                                    <a:gd name="T54" fmla="*/ 1448 w 2283"/>
                                    <a:gd name="T55" fmla="*/ 1218 h 3018"/>
                                    <a:gd name="T56" fmla="*/ 1500 w 2283"/>
                                    <a:gd name="T57" fmla="*/ 1242 h 3018"/>
                                    <a:gd name="T58" fmla="*/ 1552 w 2283"/>
                                    <a:gd name="T59" fmla="*/ 1276 h 3018"/>
                                    <a:gd name="T60" fmla="*/ 1601 w 2283"/>
                                    <a:gd name="T61" fmla="*/ 1322 h 3018"/>
                                    <a:gd name="T62" fmla="*/ 1646 w 2283"/>
                                    <a:gd name="T63" fmla="*/ 1376 h 3018"/>
                                    <a:gd name="T64" fmla="*/ 1686 w 2283"/>
                                    <a:gd name="T65" fmla="*/ 1439 h 3018"/>
                                    <a:gd name="T66" fmla="*/ 1718 w 2283"/>
                                    <a:gd name="T67" fmla="*/ 1510 h 3018"/>
                                    <a:gd name="T68" fmla="*/ 1741 w 2283"/>
                                    <a:gd name="T69" fmla="*/ 1587 h 3018"/>
                                    <a:gd name="T70" fmla="*/ 1753 w 2283"/>
                                    <a:gd name="T71" fmla="*/ 1670 h 3018"/>
                                    <a:gd name="T72" fmla="*/ 1753 w 2283"/>
                                    <a:gd name="T73" fmla="*/ 1757 h 3018"/>
                                    <a:gd name="T74" fmla="*/ 1742 w 2283"/>
                                    <a:gd name="T75" fmla="*/ 1843 h 3018"/>
                                    <a:gd name="T76" fmla="*/ 1723 w 2283"/>
                                    <a:gd name="T77" fmla="*/ 1924 h 3018"/>
                                    <a:gd name="T78" fmla="*/ 1697 w 2283"/>
                                    <a:gd name="T79" fmla="*/ 2002 h 3018"/>
                                    <a:gd name="T80" fmla="*/ 1665 w 2283"/>
                                    <a:gd name="T81" fmla="*/ 2077 h 3018"/>
                                    <a:gd name="T82" fmla="*/ 1627 w 2283"/>
                                    <a:gd name="T83" fmla="*/ 2149 h 3018"/>
                                    <a:gd name="T84" fmla="*/ 1585 w 2283"/>
                                    <a:gd name="T85" fmla="*/ 2217 h 3018"/>
                                    <a:gd name="T86" fmla="*/ 1540 w 2283"/>
                                    <a:gd name="T87" fmla="*/ 2283 h 3018"/>
                                    <a:gd name="T88" fmla="*/ 1492 w 2283"/>
                                    <a:gd name="T89" fmla="*/ 2346 h 3018"/>
                                    <a:gd name="T90" fmla="*/ 1442 w 2283"/>
                                    <a:gd name="T91" fmla="*/ 2406 h 3018"/>
                                    <a:gd name="T92" fmla="*/ 1391 w 2283"/>
                                    <a:gd name="T93" fmla="*/ 2464 h 3018"/>
                                    <a:gd name="T94" fmla="*/ 1340 w 2283"/>
                                    <a:gd name="T95" fmla="*/ 2520 h 3018"/>
                                    <a:gd name="T96" fmla="*/ 1241 w 2283"/>
                                    <a:gd name="T97" fmla="*/ 2625 h 3018"/>
                                    <a:gd name="T98" fmla="*/ 1194 w 2283"/>
                                    <a:gd name="T99" fmla="*/ 2675 h 3018"/>
                                    <a:gd name="T100" fmla="*/ 1152 w 2283"/>
                                    <a:gd name="T101" fmla="*/ 2723 h 3018"/>
                                    <a:gd name="T102" fmla="*/ 1104 w 2283"/>
                                    <a:gd name="T103" fmla="*/ 2778 h 3018"/>
                                    <a:gd name="T104" fmla="*/ 1058 w 2283"/>
                                    <a:gd name="T105" fmla="*/ 2836 h 3018"/>
                                    <a:gd name="T106" fmla="*/ 1012 w 2283"/>
                                    <a:gd name="T107" fmla="*/ 2894 h 3018"/>
                                    <a:gd name="T108" fmla="*/ 968 w 2283"/>
                                    <a:gd name="T109" fmla="*/ 2955 h 3018"/>
                                    <a:gd name="T110" fmla="*/ 926 w 2283"/>
                                    <a:gd name="T111" fmla="*/ 3018 h 3018"/>
                                    <a:gd name="T112" fmla="*/ 2282 w 2283"/>
                                    <a:gd name="T113" fmla="*/ 3018 h 3018"/>
                                    <a:gd name="T114" fmla="*/ 2282 w 2283"/>
                                    <a:gd name="T115" fmla="*/ 0 h 30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2283" h="3018">
                                      <a:moveTo>
                                        <a:pt x="228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7" y="91"/>
                                      </a:lnTo>
                                      <a:lnTo>
                                        <a:pt x="20" y="181"/>
                                      </a:lnTo>
                                      <a:lnTo>
                                        <a:pt x="38" y="265"/>
                                      </a:lnTo>
                                      <a:lnTo>
                                        <a:pt x="60" y="343"/>
                                      </a:lnTo>
                                      <a:lnTo>
                                        <a:pt x="86" y="417"/>
                                      </a:lnTo>
                                      <a:lnTo>
                                        <a:pt x="116" y="485"/>
                                      </a:lnTo>
                                      <a:lnTo>
                                        <a:pt x="150" y="548"/>
                                      </a:lnTo>
                                      <a:lnTo>
                                        <a:pt x="188" y="606"/>
                                      </a:lnTo>
                                      <a:lnTo>
                                        <a:pt x="228" y="660"/>
                                      </a:lnTo>
                                      <a:lnTo>
                                        <a:pt x="272" y="710"/>
                                      </a:lnTo>
                                      <a:lnTo>
                                        <a:pt x="319" y="756"/>
                                      </a:lnTo>
                                      <a:lnTo>
                                        <a:pt x="369" y="799"/>
                                      </a:lnTo>
                                      <a:lnTo>
                                        <a:pt x="420" y="838"/>
                                      </a:lnTo>
                                      <a:lnTo>
                                        <a:pt x="474" y="874"/>
                                      </a:lnTo>
                                      <a:lnTo>
                                        <a:pt x="530" y="907"/>
                                      </a:lnTo>
                                      <a:lnTo>
                                        <a:pt x="588" y="937"/>
                                      </a:lnTo>
                                      <a:lnTo>
                                        <a:pt x="647" y="965"/>
                                      </a:lnTo>
                                      <a:lnTo>
                                        <a:pt x="708" y="990"/>
                                      </a:lnTo>
                                      <a:lnTo>
                                        <a:pt x="769" y="1014"/>
                                      </a:lnTo>
                                      <a:lnTo>
                                        <a:pt x="831" y="1036"/>
                                      </a:lnTo>
                                      <a:lnTo>
                                        <a:pt x="894" y="1057"/>
                                      </a:lnTo>
                                      <a:lnTo>
                                        <a:pt x="957" y="1076"/>
                                      </a:lnTo>
                                      <a:lnTo>
                                        <a:pt x="1021" y="1094"/>
                                      </a:lnTo>
                                      <a:lnTo>
                                        <a:pt x="1331" y="1181"/>
                                      </a:lnTo>
                                      <a:lnTo>
                                        <a:pt x="1390" y="1199"/>
                                      </a:lnTo>
                                      <a:lnTo>
                                        <a:pt x="1448" y="1218"/>
                                      </a:lnTo>
                                      <a:lnTo>
                                        <a:pt x="1500" y="1242"/>
                                      </a:lnTo>
                                      <a:lnTo>
                                        <a:pt x="1552" y="1276"/>
                                      </a:lnTo>
                                      <a:lnTo>
                                        <a:pt x="1601" y="1322"/>
                                      </a:lnTo>
                                      <a:lnTo>
                                        <a:pt x="1646" y="1376"/>
                                      </a:lnTo>
                                      <a:lnTo>
                                        <a:pt x="1686" y="1439"/>
                                      </a:lnTo>
                                      <a:lnTo>
                                        <a:pt x="1718" y="1510"/>
                                      </a:lnTo>
                                      <a:lnTo>
                                        <a:pt x="1741" y="1587"/>
                                      </a:lnTo>
                                      <a:lnTo>
                                        <a:pt x="1753" y="1670"/>
                                      </a:lnTo>
                                      <a:lnTo>
                                        <a:pt x="1753" y="1757"/>
                                      </a:lnTo>
                                      <a:lnTo>
                                        <a:pt x="1742" y="1843"/>
                                      </a:lnTo>
                                      <a:lnTo>
                                        <a:pt x="1723" y="1924"/>
                                      </a:lnTo>
                                      <a:lnTo>
                                        <a:pt x="1697" y="2002"/>
                                      </a:lnTo>
                                      <a:lnTo>
                                        <a:pt x="1665" y="2077"/>
                                      </a:lnTo>
                                      <a:lnTo>
                                        <a:pt x="1627" y="2149"/>
                                      </a:lnTo>
                                      <a:lnTo>
                                        <a:pt x="1585" y="2217"/>
                                      </a:lnTo>
                                      <a:lnTo>
                                        <a:pt x="1540" y="2283"/>
                                      </a:lnTo>
                                      <a:lnTo>
                                        <a:pt x="1492" y="2346"/>
                                      </a:lnTo>
                                      <a:lnTo>
                                        <a:pt x="1442" y="2406"/>
                                      </a:lnTo>
                                      <a:lnTo>
                                        <a:pt x="1391" y="2464"/>
                                      </a:lnTo>
                                      <a:lnTo>
                                        <a:pt x="1340" y="2520"/>
                                      </a:lnTo>
                                      <a:lnTo>
                                        <a:pt x="1241" y="2625"/>
                                      </a:lnTo>
                                      <a:lnTo>
                                        <a:pt x="1194" y="2675"/>
                                      </a:lnTo>
                                      <a:lnTo>
                                        <a:pt x="1152" y="2723"/>
                                      </a:lnTo>
                                      <a:lnTo>
                                        <a:pt x="1104" y="2778"/>
                                      </a:lnTo>
                                      <a:lnTo>
                                        <a:pt x="1058" y="2836"/>
                                      </a:lnTo>
                                      <a:lnTo>
                                        <a:pt x="1012" y="2894"/>
                                      </a:lnTo>
                                      <a:lnTo>
                                        <a:pt x="968" y="2955"/>
                                      </a:lnTo>
                                      <a:lnTo>
                                        <a:pt x="926" y="3018"/>
                                      </a:lnTo>
                                      <a:lnTo>
                                        <a:pt x="2282" y="3018"/>
                                      </a:lnTo>
                                      <a:lnTo>
                                        <a:pt x="228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6"/>
                                </a:solidFill>
                                <a:ln>
                                  <a:noFill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212" name="Group 1" descr="decorative element"/>
                              <wpg:cNvGrpSpPr/>
                              <wpg:grpSpPr>
                                <a:xfrm>
                                  <a:off x="5219700" y="7025640"/>
                                  <a:ext cx="2557780" cy="3039110"/>
                                  <a:chOff x="0" y="0"/>
                                  <a:chExt cx="2557780" cy="3039110"/>
                                </a:xfrm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</wpg:grpSpPr>
                              <wps:wsp>
                                <wps:cNvPr id="213" name="Circle"/>
                                <wps:cNvSpPr/>
                                <wps:spPr>
                                  <a:xfrm>
                                    <a:off x="2349500" y="1752600"/>
                                    <a:ext cx="101600" cy="1016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14" name="Circle"/>
                                <wps:cNvSpPr/>
                                <wps:spPr>
                                  <a:xfrm>
                                    <a:off x="2489200" y="393700"/>
                                    <a:ext cx="12700" cy="12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15" name="Circle"/>
                                <wps:cNvSpPr/>
                                <wps:spPr>
                                  <a:xfrm>
                                    <a:off x="2362200" y="1371600"/>
                                    <a:ext cx="68581" cy="685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16" name="Circle"/>
                                <wps:cNvSpPr/>
                                <wps:spPr>
                                  <a:xfrm>
                                    <a:off x="2374900" y="977900"/>
                                    <a:ext cx="43181" cy="431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17" name="Circle"/>
                                <wps:cNvSpPr/>
                                <wps:spPr>
                                  <a:xfrm>
                                    <a:off x="2387600" y="596900"/>
                                    <a:ext cx="20320" cy="203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18" name="Circle"/>
                                <wps:cNvSpPr/>
                                <wps:spPr>
                                  <a:xfrm>
                                    <a:off x="2400300" y="203200"/>
                                    <a:ext cx="5081" cy="508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19" name="Circle"/>
                                <wps:cNvSpPr/>
                                <wps:spPr>
                                  <a:xfrm>
                                    <a:off x="2501900" y="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20" name="Circle"/>
                                <wps:cNvSpPr/>
                                <wps:spPr>
                                  <a:xfrm>
                                    <a:off x="2463800" y="1168400"/>
                                    <a:ext cx="58420" cy="584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21" name="Circle"/>
                                <wps:cNvSpPr/>
                                <wps:spPr>
                                  <a:xfrm>
                                    <a:off x="2451100" y="1549400"/>
                                    <a:ext cx="91440" cy="9144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22" name="Circle"/>
                                <wps:cNvSpPr/>
                                <wps:spPr>
                                  <a:xfrm>
                                    <a:off x="2476500" y="787400"/>
                                    <a:ext cx="33021" cy="330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23" name="Line"/>
                                <wps:cNvCnPr/>
                                <wps:spPr>
                                  <a:xfrm>
                                    <a:off x="2298700" y="0"/>
                                    <a:ext cx="12700" cy="1270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/>
                              </wps:wsp>
                              <wps:wsp>
                                <wps:cNvPr id="224" name="Circle"/>
                                <wps:cNvSpPr/>
                                <wps:spPr>
                                  <a:xfrm>
                                    <a:off x="2171700" y="1371600"/>
                                    <a:ext cx="63500" cy="635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25" name="Circle"/>
                                <wps:cNvSpPr/>
                                <wps:spPr>
                                  <a:xfrm>
                                    <a:off x="2286000" y="393700"/>
                                    <a:ext cx="12700" cy="12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26" name="Circle"/>
                                <wps:cNvSpPr/>
                                <wps:spPr>
                                  <a:xfrm>
                                    <a:off x="2235200" y="1943100"/>
                                    <a:ext cx="119380" cy="11938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27" name="Circle"/>
                                <wps:cNvSpPr/>
                                <wps:spPr>
                                  <a:xfrm>
                                    <a:off x="2184400" y="977900"/>
                                    <a:ext cx="38100" cy="381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28" name="Circle"/>
                                <wps:cNvSpPr/>
                                <wps:spPr>
                                  <a:xfrm>
                                    <a:off x="2184400" y="596900"/>
                                    <a:ext cx="17781" cy="177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29" name="Circle"/>
                                <wps:cNvSpPr/>
                                <wps:spPr>
                                  <a:xfrm>
                                    <a:off x="2146300" y="1752600"/>
                                    <a:ext cx="93981" cy="939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0" name="Circle"/>
                                <wps:cNvSpPr/>
                                <wps:spPr>
                                  <a:xfrm>
                                    <a:off x="2260600" y="1562100"/>
                                    <a:ext cx="86361" cy="863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1" name="Circle"/>
                                <wps:cNvSpPr/>
                                <wps:spPr>
                                  <a:xfrm>
                                    <a:off x="2273300" y="1168400"/>
                                    <a:ext cx="55881" cy="558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2" name="Shape"/>
                                <wps:cNvSpPr/>
                                <wps:spPr>
                                  <a:xfrm>
                                    <a:off x="2438399" y="1930399"/>
                                    <a:ext cx="118112" cy="12700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11613" y="21600"/>
                                        </a:moveTo>
                                        <a:cubicBezTo>
                                          <a:pt x="15794" y="21600"/>
                                          <a:pt x="19510" y="19440"/>
                                          <a:pt x="21600" y="16200"/>
                                        </a:cubicBezTo>
                                        <a:lnTo>
                                          <a:pt x="21600" y="5400"/>
                                        </a:lnTo>
                                        <a:cubicBezTo>
                                          <a:pt x="19510" y="2160"/>
                                          <a:pt x="15794" y="0"/>
                                          <a:pt x="11613" y="0"/>
                                        </a:cubicBezTo>
                                        <a:cubicBezTo>
                                          <a:pt x="5110" y="0"/>
                                          <a:pt x="0" y="4752"/>
                                          <a:pt x="0" y="10800"/>
                                        </a:cubicBezTo>
                                        <a:cubicBezTo>
                                          <a:pt x="0" y="16848"/>
                                          <a:pt x="5110" y="21600"/>
                                          <a:pt x="11613" y="2160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3" name="Circle"/>
                                <wps:cNvSpPr/>
                                <wps:spPr>
                                  <a:xfrm>
                                    <a:off x="2286000" y="787400"/>
                                    <a:ext cx="30481" cy="304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4" name="Circle"/>
                                <wps:cNvSpPr/>
                                <wps:spPr>
                                  <a:xfrm>
                                    <a:off x="2197100" y="203200"/>
                                    <a:ext cx="5081" cy="508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5" name="Circle"/>
                                <wps:cNvSpPr/>
                                <wps:spPr>
                                  <a:xfrm>
                                    <a:off x="1739900" y="2540000"/>
                                    <a:ext cx="119380" cy="11938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6" name="Circle"/>
                                <wps:cNvSpPr/>
                                <wps:spPr>
                                  <a:xfrm>
                                    <a:off x="1828800" y="2717800"/>
                                    <a:ext cx="147320" cy="1473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7" name="Circle"/>
                                <wps:cNvSpPr/>
                                <wps:spPr>
                                  <a:xfrm>
                                    <a:off x="1930400" y="2527300"/>
                                    <a:ext cx="137161" cy="1371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8" name="Circle"/>
                                <wps:cNvSpPr/>
                                <wps:spPr>
                                  <a:xfrm>
                                    <a:off x="2133600" y="2133600"/>
                                    <a:ext cx="127000" cy="1270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39" name="Circle"/>
                                <wps:cNvSpPr/>
                                <wps:spPr>
                                  <a:xfrm>
                                    <a:off x="2032000" y="2324100"/>
                                    <a:ext cx="139700" cy="139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0" name="Shape"/>
                                <wps:cNvSpPr/>
                                <wps:spPr>
                                  <a:xfrm>
                                    <a:off x="1739900" y="2933700"/>
                                    <a:ext cx="132081" cy="10541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21600" y="13533"/>
                                        </a:moveTo>
                                        <a:cubicBezTo>
                                          <a:pt x="21600" y="5986"/>
                                          <a:pt x="16823" y="0"/>
                                          <a:pt x="10800" y="0"/>
                                        </a:cubicBezTo>
                                        <a:cubicBezTo>
                                          <a:pt x="4777" y="0"/>
                                          <a:pt x="0" y="5985"/>
                                          <a:pt x="0" y="13533"/>
                                        </a:cubicBezTo>
                                        <a:cubicBezTo>
                                          <a:pt x="0" y="16655"/>
                                          <a:pt x="831" y="19518"/>
                                          <a:pt x="2285" y="21600"/>
                                        </a:cubicBezTo>
                                        <a:lnTo>
                                          <a:pt x="19523" y="21600"/>
                                        </a:lnTo>
                                        <a:cubicBezTo>
                                          <a:pt x="20769" y="19258"/>
                                          <a:pt x="21600" y="16395"/>
                                          <a:pt x="21600" y="13533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1" name="Shape"/>
                                <wps:cNvSpPr/>
                                <wps:spPr>
                                  <a:xfrm>
                                    <a:off x="2527299" y="2146300"/>
                                    <a:ext cx="29211" cy="11557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0" y="10681"/>
                                        </a:moveTo>
                                        <a:cubicBezTo>
                                          <a:pt x="0" y="15191"/>
                                          <a:pt x="8452" y="18989"/>
                                          <a:pt x="21600" y="21600"/>
                                        </a:cubicBezTo>
                                        <a:lnTo>
                                          <a:pt x="21600" y="0"/>
                                        </a:lnTo>
                                        <a:cubicBezTo>
                                          <a:pt x="8452" y="2374"/>
                                          <a:pt x="0" y="6171"/>
                                          <a:pt x="0" y="1068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2" name="Circle"/>
                                <wps:cNvSpPr/>
                                <wps:spPr>
                                  <a:xfrm>
                                    <a:off x="1841500" y="2336800"/>
                                    <a:ext cx="127000" cy="1270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3" name="Circle"/>
                                <wps:cNvSpPr/>
                                <wps:spPr>
                                  <a:xfrm>
                                    <a:off x="1638300" y="2730500"/>
                                    <a:ext cx="127000" cy="1270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4" name="Circle"/>
                                <wps:cNvSpPr/>
                                <wps:spPr>
                                  <a:xfrm>
                                    <a:off x="2222500" y="2324100"/>
                                    <a:ext cx="154940" cy="15494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5" name="Shape"/>
                                <wps:cNvSpPr/>
                                <wps:spPr>
                                  <a:xfrm>
                                    <a:off x="2412999" y="2311400"/>
                                    <a:ext cx="138431" cy="16640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441" extrusionOk="0">
                                        <a:moveTo>
                                          <a:pt x="0" y="10641"/>
                                        </a:moveTo>
                                        <a:cubicBezTo>
                                          <a:pt x="0" y="16532"/>
                                          <a:pt x="5747" y="21441"/>
                                          <a:pt x="13079" y="21441"/>
                                        </a:cubicBezTo>
                                        <a:cubicBezTo>
                                          <a:pt x="16448" y="21441"/>
                                          <a:pt x="19420" y="20459"/>
                                          <a:pt x="21600" y="18823"/>
                                        </a:cubicBezTo>
                                        <a:lnTo>
                                          <a:pt x="21600" y="2623"/>
                                        </a:lnTo>
                                        <a:cubicBezTo>
                                          <a:pt x="19222" y="986"/>
                                          <a:pt x="16250" y="5"/>
                                          <a:pt x="13079" y="5"/>
                                        </a:cubicBezTo>
                                        <a:cubicBezTo>
                                          <a:pt x="5747" y="-159"/>
                                          <a:pt x="0" y="4586"/>
                                          <a:pt x="0" y="10641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6" name="Circle"/>
                                <wps:cNvSpPr/>
                                <wps:spPr>
                                  <a:xfrm>
                                    <a:off x="2311400" y="2514600"/>
                                    <a:ext cx="172721" cy="1727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7" name="Shape"/>
                                <wps:cNvSpPr/>
                                <wps:spPr>
                                  <a:xfrm>
                                    <a:off x="2501899" y="2514600"/>
                                    <a:ext cx="49532" cy="16510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0" y="10800"/>
                                        </a:moveTo>
                                        <a:cubicBezTo>
                                          <a:pt x="0" y="15452"/>
                                          <a:pt x="8862" y="19440"/>
                                          <a:pt x="21600" y="21600"/>
                                        </a:cubicBezTo>
                                        <a:lnTo>
                                          <a:pt x="21600" y="0"/>
                                        </a:lnTo>
                                        <a:cubicBezTo>
                                          <a:pt x="8862" y="1994"/>
                                          <a:pt x="0" y="6148"/>
                                          <a:pt x="0" y="1080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8" name="Shape"/>
                                <wps:cNvSpPr/>
                                <wps:spPr>
                                  <a:xfrm>
                                    <a:off x="2400299" y="2692399"/>
                                    <a:ext cx="157481" cy="20701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0" y="10866"/>
                                        </a:moveTo>
                                        <a:cubicBezTo>
                                          <a:pt x="0" y="16829"/>
                                          <a:pt x="6271" y="21600"/>
                                          <a:pt x="14110" y="21600"/>
                                        </a:cubicBezTo>
                                        <a:cubicBezTo>
                                          <a:pt x="16897" y="21600"/>
                                          <a:pt x="19510" y="20937"/>
                                          <a:pt x="21600" y="19877"/>
                                        </a:cubicBezTo>
                                        <a:lnTo>
                                          <a:pt x="21600" y="1723"/>
                                        </a:lnTo>
                                        <a:cubicBezTo>
                                          <a:pt x="19510" y="663"/>
                                          <a:pt x="16897" y="0"/>
                                          <a:pt x="14110" y="0"/>
                                        </a:cubicBezTo>
                                        <a:cubicBezTo>
                                          <a:pt x="6271" y="132"/>
                                          <a:pt x="0" y="4903"/>
                                          <a:pt x="0" y="1086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49" name="Shape"/>
                                <wps:cNvSpPr/>
                                <wps:spPr>
                                  <a:xfrm>
                                    <a:off x="2298699" y="2895600"/>
                                    <a:ext cx="254001" cy="14097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16416" y="20432"/>
                                        </a:moveTo>
                                        <a:cubicBezTo>
                                          <a:pt x="16524" y="20822"/>
                                          <a:pt x="16524" y="21211"/>
                                          <a:pt x="16632" y="21600"/>
                                        </a:cubicBezTo>
                                        <a:lnTo>
                                          <a:pt x="21600" y="21600"/>
                                        </a:lnTo>
                                        <a:lnTo>
                                          <a:pt x="21600" y="0"/>
                                        </a:lnTo>
                                        <a:cubicBezTo>
                                          <a:pt x="19116" y="1946"/>
                                          <a:pt x="17172" y="5838"/>
                                          <a:pt x="16416" y="10508"/>
                                        </a:cubicBezTo>
                                        <a:cubicBezTo>
                                          <a:pt x="15336" y="4476"/>
                                          <a:pt x="12204" y="195"/>
                                          <a:pt x="8424" y="195"/>
                                        </a:cubicBezTo>
                                        <a:cubicBezTo>
                                          <a:pt x="3780" y="195"/>
                                          <a:pt x="0" y="7005"/>
                                          <a:pt x="0" y="15373"/>
                                        </a:cubicBezTo>
                                        <a:cubicBezTo>
                                          <a:pt x="0" y="17514"/>
                                          <a:pt x="216" y="19654"/>
                                          <a:pt x="756" y="21405"/>
                                        </a:cubicBezTo>
                                        <a:lnTo>
                                          <a:pt x="16092" y="21405"/>
                                        </a:lnTo>
                                        <a:cubicBezTo>
                                          <a:pt x="16200" y="21211"/>
                                          <a:pt x="16308" y="20822"/>
                                          <a:pt x="16416" y="2043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0" name="Shape"/>
                                <wps:cNvSpPr/>
                                <wps:spPr>
                                  <a:xfrm>
                                    <a:off x="2108199" y="2908299"/>
                                    <a:ext cx="175261" cy="12700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21600" y="14904"/>
                                        </a:moveTo>
                                        <a:cubicBezTo>
                                          <a:pt x="21600" y="6696"/>
                                          <a:pt x="16748" y="0"/>
                                          <a:pt x="10800" y="0"/>
                                        </a:cubicBezTo>
                                        <a:cubicBezTo>
                                          <a:pt x="4852" y="0"/>
                                          <a:pt x="0" y="6696"/>
                                          <a:pt x="0" y="14904"/>
                                        </a:cubicBezTo>
                                        <a:cubicBezTo>
                                          <a:pt x="0" y="17280"/>
                                          <a:pt x="470" y="19656"/>
                                          <a:pt x="1252" y="21600"/>
                                        </a:cubicBezTo>
                                        <a:lnTo>
                                          <a:pt x="20348" y="21600"/>
                                        </a:lnTo>
                                        <a:cubicBezTo>
                                          <a:pt x="21130" y="19656"/>
                                          <a:pt x="21600" y="17280"/>
                                          <a:pt x="21600" y="1490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1" name="Circle"/>
                                <wps:cNvSpPr/>
                                <wps:spPr>
                                  <a:xfrm>
                                    <a:off x="2209800" y="2705100"/>
                                    <a:ext cx="187961" cy="1879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2" name="Circle"/>
                                <wps:cNvSpPr/>
                                <wps:spPr>
                                  <a:xfrm>
                                    <a:off x="2019300" y="2717800"/>
                                    <a:ext cx="167640" cy="16764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3" name="Circle"/>
                                <wps:cNvSpPr/>
                                <wps:spPr>
                                  <a:xfrm>
                                    <a:off x="2324100" y="2133600"/>
                                    <a:ext cx="137161" cy="1371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4" name="Shape"/>
                                <wps:cNvSpPr/>
                                <wps:spPr>
                                  <a:xfrm>
                                    <a:off x="1917700" y="2921000"/>
                                    <a:ext cx="152400" cy="11557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21600" y="14242"/>
                                        </a:moveTo>
                                        <a:cubicBezTo>
                                          <a:pt x="21600" y="6409"/>
                                          <a:pt x="16740" y="0"/>
                                          <a:pt x="10800" y="0"/>
                                        </a:cubicBezTo>
                                        <a:cubicBezTo>
                                          <a:pt x="4860" y="0"/>
                                          <a:pt x="0" y="6409"/>
                                          <a:pt x="0" y="14242"/>
                                        </a:cubicBezTo>
                                        <a:cubicBezTo>
                                          <a:pt x="0" y="17090"/>
                                          <a:pt x="540" y="19464"/>
                                          <a:pt x="1620" y="21600"/>
                                        </a:cubicBezTo>
                                        <a:lnTo>
                                          <a:pt x="19980" y="21600"/>
                                        </a:lnTo>
                                        <a:cubicBezTo>
                                          <a:pt x="21060" y="19464"/>
                                          <a:pt x="21600" y="16853"/>
                                          <a:pt x="21600" y="1424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5" name="Circle"/>
                                <wps:cNvSpPr/>
                                <wps:spPr>
                                  <a:xfrm>
                                    <a:off x="2120900" y="2514600"/>
                                    <a:ext cx="154940" cy="15494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6" name="Circle"/>
                                <wps:cNvSpPr/>
                                <wps:spPr>
                                  <a:xfrm>
                                    <a:off x="1879600" y="1181100"/>
                                    <a:ext cx="45720" cy="457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7" name="Circle"/>
                                <wps:cNvSpPr/>
                                <wps:spPr>
                                  <a:xfrm>
                                    <a:off x="1689100" y="787400"/>
                                    <a:ext cx="20320" cy="203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8" name="Circle"/>
                                <wps:cNvSpPr/>
                                <wps:spPr>
                                  <a:xfrm>
                                    <a:off x="1549400" y="2540000"/>
                                    <a:ext cx="101600" cy="1016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59" name="Circle"/>
                                <wps:cNvSpPr/>
                                <wps:spPr>
                                  <a:xfrm>
                                    <a:off x="1574800" y="1765300"/>
                                    <a:ext cx="63500" cy="635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0" name="Circle"/>
                                <wps:cNvSpPr/>
                                <wps:spPr>
                                  <a:xfrm>
                                    <a:off x="1562100" y="2159000"/>
                                    <a:ext cx="83820" cy="838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1" name="Circle"/>
                                <wps:cNvSpPr/>
                                <wps:spPr>
                                  <a:xfrm>
                                    <a:off x="1574800" y="1384300"/>
                                    <a:ext cx="43181" cy="431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2" name="Circle"/>
                                <wps:cNvSpPr/>
                                <wps:spPr>
                                  <a:xfrm>
                                    <a:off x="1701800" y="406400"/>
                                    <a:ext cx="5081" cy="508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3" name="Circle"/>
                                <wps:cNvSpPr/>
                                <wps:spPr>
                                  <a:xfrm>
                                    <a:off x="1663700" y="1574800"/>
                                    <a:ext cx="60961" cy="609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4" name="Circle"/>
                                <wps:cNvSpPr/>
                                <wps:spPr>
                                  <a:xfrm>
                                    <a:off x="1651000" y="2336800"/>
                                    <a:ext cx="109221" cy="1092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5" name="Circle"/>
                                <wps:cNvSpPr/>
                                <wps:spPr>
                                  <a:xfrm>
                                    <a:off x="1790700" y="596900"/>
                                    <a:ext cx="12700" cy="12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6" name="Circle"/>
                                <wps:cNvSpPr/>
                                <wps:spPr>
                                  <a:xfrm>
                                    <a:off x="1651000" y="1955800"/>
                                    <a:ext cx="86361" cy="863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7" name="Circle"/>
                                <wps:cNvSpPr/>
                                <wps:spPr>
                                  <a:xfrm>
                                    <a:off x="1460500" y="1955800"/>
                                    <a:ext cx="73660" cy="736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8" name="Circle"/>
                                <wps:cNvSpPr/>
                                <wps:spPr>
                                  <a:xfrm>
                                    <a:off x="1803400" y="20320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69" name="Circle"/>
                                <wps:cNvSpPr/>
                                <wps:spPr>
                                  <a:xfrm>
                                    <a:off x="1485900" y="1181100"/>
                                    <a:ext cx="33021" cy="330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70" name="Circle"/>
                                <wps:cNvSpPr/>
                                <wps:spPr>
                                  <a:xfrm>
                                    <a:off x="1473200" y="157480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71" name="Circle"/>
                                <wps:cNvSpPr/>
                                <wps:spPr>
                                  <a:xfrm>
                                    <a:off x="1498600" y="800100"/>
                                    <a:ext cx="15241" cy="152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72" name="Circle"/>
                                <wps:cNvSpPr/>
                                <wps:spPr>
                                  <a:xfrm>
                                    <a:off x="1498600" y="40640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73" name="Circle"/>
                                <wps:cNvSpPr/>
                                <wps:spPr>
                                  <a:xfrm>
                                    <a:off x="1587500" y="990600"/>
                                    <a:ext cx="22860" cy="228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74" name="Line"/>
                                <wps:cNvCnPr/>
                                <wps:spPr>
                                  <a:xfrm>
                                    <a:off x="1600200" y="203200"/>
                                    <a:ext cx="12700" cy="1270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/>
                              </wps:wsp>
                              <wps:wsp>
                                <wps:cNvPr id="275" name="Circle"/>
                                <wps:cNvSpPr/>
                                <wps:spPr>
                                  <a:xfrm>
                                    <a:off x="2044700" y="1943100"/>
                                    <a:ext cx="109221" cy="1092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76" name="Circle"/>
                                <wps:cNvSpPr/>
                                <wps:spPr>
                                  <a:xfrm>
                                    <a:off x="1447800" y="2349500"/>
                                    <a:ext cx="93981" cy="939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77" name="Circle"/>
                                <wps:cNvSpPr/>
                                <wps:spPr>
                                  <a:xfrm>
                                    <a:off x="1447800" y="2743200"/>
                                    <a:ext cx="109221" cy="1092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78" name="Circle"/>
                                <wps:cNvSpPr/>
                                <wps:spPr>
                                  <a:xfrm>
                                    <a:off x="1600200" y="596900"/>
                                    <a:ext cx="7621" cy="76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79" name="Circle"/>
                                <wps:cNvSpPr/>
                                <wps:spPr>
                                  <a:xfrm>
                                    <a:off x="1943100" y="2146300"/>
                                    <a:ext cx="111761" cy="1117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80" name="Circle"/>
                                <wps:cNvSpPr/>
                                <wps:spPr>
                                  <a:xfrm>
                                    <a:off x="1993900" y="20320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81" name="Circle"/>
                                <wps:cNvSpPr/>
                                <wps:spPr>
                                  <a:xfrm>
                                    <a:off x="1968500" y="1371600"/>
                                    <a:ext cx="55881" cy="558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82" name="Circle"/>
                                <wps:cNvSpPr/>
                                <wps:spPr>
                                  <a:xfrm>
                                    <a:off x="1981200" y="990600"/>
                                    <a:ext cx="33021" cy="330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83" name="Circle"/>
                                <wps:cNvSpPr/>
                                <wps:spPr>
                                  <a:xfrm>
                                    <a:off x="2095500" y="393700"/>
                                    <a:ext cx="10160" cy="101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84" name="Circle"/>
                                <wps:cNvSpPr/>
                                <wps:spPr>
                                  <a:xfrm>
                                    <a:off x="1955800" y="1752600"/>
                                    <a:ext cx="83820" cy="838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85" name="Line"/>
                                <wps:cNvCnPr/>
                                <wps:spPr>
                                  <a:xfrm>
                                    <a:off x="2095500" y="0"/>
                                    <a:ext cx="12700" cy="1270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/>
                              </wps:wsp>
                              <wps:wsp>
                                <wps:cNvPr id="286" name="Circle"/>
                                <wps:cNvSpPr/>
                                <wps:spPr>
                                  <a:xfrm>
                                    <a:off x="2070100" y="118110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87" name="Circle"/>
                                <wps:cNvSpPr/>
                                <wps:spPr>
                                  <a:xfrm>
                                    <a:off x="1790700" y="990600"/>
                                    <a:ext cx="27941" cy="279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88" name="Circle"/>
                                <wps:cNvSpPr/>
                                <wps:spPr>
                                  <a:xfrm>
                                    <a:off x="2082800" y="787400"/>
                                    <a:ext cx="27941" cy="279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89" name="Circle"/>
                                <wps:cNvSpPr/>
                                <wps:spPr>
                                  <a:xfrm>
                                    <a:off x="2057400" y="1562100"/>
                                    <a:ext cx="78740" cy="7874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0" name="Circle"/>
                                <wps:cNvSpPr/>
                                <wps:spPr>
                                  <a:xfrm>
                                    <a:off x="1752600" y="2146300"/>
                                    <a:ext cx="99061" cy="990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1" name="Circle"/>
                                <wps:cNvSpPr/>
                                <wps:spPr>
                                  <a:xfrm>
                                    <a:off x="1892300" y="787400"/>
                                    <a:ext cx="22860" cy="228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2" name="Circle"/>
                                <wps:cNvSpPr/>
                                <wps:spPr>
                                  <a:xfrm>
                                    <a:off x="1765300" y="1765300"/>
                                    <a:ext cx="73660" cy="736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3" name="Circle"/>
                                <wps:cNvSpPr/>
                                <wps:spPr>
                                  <a:xfrm>
                                    <a:off x="1778000" y="137160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4" name="Shape"/>
                                <wps:cNvSpPr/>
                                <wps:spPr>
                                  <a:xfrm>
                                    <a:off x="1549400" y="2933699"/>
                                    <a:ext cx="111761" cy="9525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21600" y="12672"/>
                                        </a:moveTo>
                                        <a:cubicBezTo>
                                          <a:pt x="21600" y="5472"/>
                                          <a:pt x="16691" y="0"/>
                                          <a:pt x="10800" y="0"/>
                                        </a:cubicBezTo>
                                        <a:cubicBezTo>
                                          <a:pt x="4664" y="0"/>
                                          <a:pt x="0" y="5760"/>
                                          <a:pt x="0" y="12672"/>
                                        </a:cubicBezTo>
                                        <a:cubicBezTo>
                                          <a:pt x="0" y="16128"/>
                                          <a:pt x="1227" y="19296"/>
                                          <a:pt x="3191" y="21600"/>
                                        </a:cubicBezTo>
                                        <a:lnTo>
                                          <a:pt x="18655" y="21600"/>
                                        </a:lnTo>
                                        <a:cubicBezTo>
                                          <a:pt x="20373" y="19296"/>
                                          <a:pt x="21600" y="16128"/>
                                          <a:pt x="21600" y="126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5" name="Circle"/>
                                <wps:cNvSpPr/>
                                <wps:spPr>
                                  <a:xfrm>
                                    <a:off x="1854200" y="1943100"/>
                                    <a:ext cx="99061" cy="990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6" name="Circle"/>
                                <wps:cNvSpPr/>
                                <wps:spPr>
                                  <a:xfrm>
                                    <a:off x="1892300" y="393700"/>
                                    <a:ext cx="7621" cy="76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7" name="Circle"/>
                                <wps:cNvSpPr/>
                                <wps:spPr>
                                  <a:xfrm>
                                    <a:off x="1866900" y="1562100"/>
                                    <a:ext cx="68581" cy="685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8" name="Circle"/>
                                <wps:cNvSpPr/>
                                <wps:spPr>
                                  <a:xfrm>
                                    <a:off x="1993900" y="596900"/>
                                    <a:ext cx="15241" cy="152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299" name="Circle"/>
                                <wps:cNvSpPr/>
                                <wps:spPr>
                                  <a:xfrm>
                                    <a:off x="1676400" y="1181100"/>
                                    <a:ext cx="38100" cy="381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0" name="Circle"/>
                                <wps:cNvSpPr/>
                                <wps:spPr>
                                  <a:xfrm>
                                    <a:off x="584200" y="2984500"/>
                                    <a:ext cx="33021" cy="330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1" name="Circle"/>
                                <wps:cNvSpPr/>
                                <wps:spPr>
                                  <a:xfrm>
                                    <a:off x="406400" y="139700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2" name="Circle"/>
                                <wps:cNvSpPr/>
                                <wps:spPr>
                                  <a:xfrm>
                                    <a:off x="495300" y="1600200"/>
                                    <a:ext cx="10160" cy="101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3" name="Circle"/>
                                <wps:cNvSpPr/>
                                <wps:spPr>
                                  <a:xfrm>
                                    <a:off x="596900" y="2184400"/>
                                    <a:ext cx="22860" cy="228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4" name="Circle"/>
                                <wps:cNvSpPr/>
                                <wps:spPr>
                                  <a:xfrm>
                                    <a:off x="584200" y="2578100"/>
                                    <a:ext cx="30481" cy="304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5" name="Circle"/>
                                <wps:cNvSpPr/>
                                <wps:spPr>
                                  <a:xfrm>
                                    <a:off x="495300" y="1193800"/>
                                    <a:ext cx="5081" cy="50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6" name="Circle"/>
                                <wps:cNvSpPr/>
                                <wps:spPr>
                                  <a:xfrm>
                                    <a:off x="482600" y="2781300"/>
                                    <a:ext cx="33021" cy="330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7" name="Circle"/>
                                <wps:cNvSpPr/>
                                <wps:spPr>
                                  <a:xfrm>
                                    <a:off x="406400" y="1790700"/>
                                    <a:ext cx="7621" cy="76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8" name="Circle"/>
                                <wps:cNvSpPr/>
                                <wps:spPr>
                                  <a:xfrm>
                                    <a:off x="495300" y="1993900"/>
                                    <a:ext cx="20320" cy="203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09" name="Circle"/>
                                <wps:cNvSpPr/>
                                <wps:spPr>
                                  <a:xfrm>
                                    <a:off x="495300" y="2387600"/>
                                    <a:ext cx="27941" cy="279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10" name="Circle"/>
                                <wps:cNvSpPr/>
                                <wps:spPr>
                                  <a:xfrm>
                                    <a:off x="596900" y="1790700"/>
                                    <a:ext cx="15241" cy="152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11" name="Line"/>
                                <wps:cNvCnPr/>
                                <wps:spPr>
                                  <a:xfrm>
                                    <a:off x="698500" y="800100"/>
                                    <a:ext cx="12700" cy="1270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/>
                              </wps:wsp>
                              <wps:wsp>
                                <wps:cNvPr id="312" name="Circle"/>
                                <wps:cNvSpPr/>
                                <wps:spPr>
                                  <a:xfrm>
                                    <a:off x="698500" y="1587500"/>
                                    <a:ext cx="17781" cy="177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13" name="Circle"/>
                                <wps:cNvSpPr/>
                                <wps:spPr>
                                  <a:xfrm>
                                    <a:off x="698500" y="1193800"/>
                                    <a:ext cx="7621" cy="76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14" name="Circle"/>
                                <wps:cNvSpPr/>
                                <wps:spPr>
                                  <a:xfrm>
                                    <a:off x="787400" y="2578100"/>
                                    <a:ext cx="43181" cy="431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15" name="Circle"/>
                                <wps:cNvSpPr/>
                                <wps:spPr>
                                  <a:xfrm>
                                    <a:off x="774700" y="2971800"/>
                                    <a:ext cx="45720" cy="457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16" name="Circle"/>
                                <wps:cNvSpPr/>
                                <wps:spPr>
                                  <a:xfrm>
                                    <a:off x="596900" y="1397000"/>
                                    <a:ext cx="7621" cy="76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17" name="Circle"/>
                                <wps:cNvSpPr/>
                                <wps:spPr>
                                  <a:xfrm>
                                    <a:off x="685800" y="1981200"/>
                                    <a:ext cx="27941" cy="279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18" name="Circle"/>
                                <wps:cNvSpPr/>
                                <wps:spPr>
                                  <a:xfrm>
                                    <a:off x="685800" y="2768600"/>
                                    <a:ext cx="45720" cy="457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19" name="Line"/>
                                <wps:cNvCnPr/>
                                <wps:spPr>
                                  <a:xfrm>
                                    <a:off x="609600" y="1003300"/>
                                    <a:ext cx="12700" cy="1270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/>
                              </wps:wsp>
                              <wps:wsp>
                                <wps:cNvPr id="320" name="Circle"/>
                                <wps:cNvSpPr/>
                                <wps:spPr>
                                  <a:xfrm>
                                    <a:off x="685800" y="2374900"/>
                                    <a:ext cx="38100" cy="381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21" name="Circle"/>
                                <wps:cNvSpPr/>
                                <wps:spPr>
                                  <a:xfrm>
                                    <a:off x="101600" y="160020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22" name="Circle"/>
                                <wps:cNvSpPr/>
                                <wps:spPr>
                                  <a:xfrm>
                                    <a:off x="101600" y="2794000"/>
                                    <a:ext cx="12700" cy="12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23" name="Shape"/>
                                <wps:cNvSpPr/>
                                <wps:spPr>
                                  <a:xfrm>
                                    <a:off x="2539999" y="1765300"/>
                                    <a:ext cx="8892" cy="60961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21600" y="21600"/>
                                        </a:moveTo>
                                        <a:lnTo>
                                          <a:pt x="21600" y="0"/>
                                        </a:lnTo>
                                        <a:cubicBezTo>
                                          <a:pt x="6172" y="3150"/>
                                          <a:pt x="0" y="6750"/>
                                          <a:pt x="0" y="10800"/>
                                        </a:cubicBezTo>
                                        <a:cubicBezTo>
                                          <a:pt x="0" y="14850"/>
                                          <a:pt x="6172" y="18450"/>
                                          <a:pt x="21600" y="2160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24" name="Circle"/>
                                <wps:cNvSpPr/>
                                <wps:spPr>
                                  <a:xfrm>
                                    <a:off x="787400" y="2184400"/>
                                    <a:ext cx="33021" cy="330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25" name="Circle"/>
                                <wps:cNvSpPr/>
                                <wps:spPr>
                                  <a:xfrm>
                                    <a:off x="101600" y="1993900"/>
                                    <a:ext cx="5081" cy="50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26" name="Circle"/>
                                <wps:cNvSpPr/>
                                <wps:spPr>
                                  <a:xfrm>
                                    <a:off x="0" y="219710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27" name="Line"/>
                                <wps:cNvCnPr/>
                                <wps:spPr>
                                  <a:xfrm>
                                    <a:off x="0" y="1803400"/>
                                    <a:ext cx="12700" cy="1270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/>
                              </wps:wsp>
                              <wps:wsp>
                                <wps:cNvPr id="328" name="Shape"/>
                                <wps:cNvSpPr/>
                                <wps:spPr>
                                  <a:xfrm>
                                    <a:off x="1358900" y="2946399"/>
                                    <a:ext cx="93981" cy="86362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wd2" y="hd2"/>
                                      </a:cxn>
                                      <a:cxn ang="5400000">
                                        <a:pos x="wd2" y="hd2"/>
                                      </a:cxn>
                                      <a:cxn ang="10800000">
                                        <a:pos x="wd2" y="hd2"/>
                                      </a:cxn>
                                      <a:cxn ang="16200000">
                                        <a:pos x="wd2" y="hd2"/>
                                      </a:cxn>
                                    </a:cxnLst>
                                    <a:rect l="0" t="0" r="r" b="b"/>
                                    <a:pathLst>
                                      <a:path w="21600" h="21600" extrusionOk="0">
                                        <a:moveTo>
                                          <a:pt x="21600" y="11753"/>
                                        </a:moveTo>
                                        <a:cubicBezTo>
                                          <a:pt x="21600" y="5400"/>
                                          <a:pt x="16638" y="0"/>
                                          <a:pt x="10800" y="0"/>
                                        </a:cubicBezTo>
                                        <a:cubicBezTo>
                                          <a:pt x="4962" y="0"/>
                                          <a:pt x="0" y="5400"/>
                                          <a:pt x="0" y="11753"/>
                                        </a:cubicBezTo>
                                        <a:cubicBezTo>
                                          <a:pt x="0" y="15882"/>
                                          <a:pt x="2043" y="19694"/>
                                          <a:pt x="5254" y="21600"/>
                                        </a:cubicBezTo>
                                        <a:lnTo>
                                          <a:pt x="16346" y="21600"/>
                                        </a:lnTo>
                                        <a:cubicBezTo>
                                          <a:pt x="19265" y="19694"/>
                                          <a:pt x="21600" y="15882"/>
                                          <a:pt x="21600" y="11753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29" name="Circle"/>
                                <wps:cNvSpPr/>
                                <wps:spPr>
                                  <a:xfrm>
                                    <a:off x="0" y="2997200"/>
                                    <a:ext cx="7621" cy="76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30" name="Circle"/>
                                <wps:cNvSpPr/>
                                <wps:spPr>
                                  <a:xfrm>
                                    <a:off x="203200" y="2984500"/>
                                    <a:ext cx="15241" cy="152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31" name="Circle"/>
                                <wps:cNvSpPr/>
                                <wps:spPr>
                                  <a:xfrm>
                                    <a:off x="0" y="2590800"/>
                                    <a:ext cx="5081" cy="50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32" name="Circle"/>
                                <wps:cNvSpPr/>
                                <wps:spPr>
                                  <a:xfrm>
                                    <a:off x="393700" y="2984500"/>
                                    <a:ext cx="22860" cy="228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33" name="Line"/>
                                <wps:cNvCnPr/>
                                <wps:spPr>
                                  <a:xfrm>
                                    <a:off x="304800" y="1206500"/>
                                    <a:ext cx="12700" cy="1270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/>
                              </wps:wsp>
                              <wps:wsp>
                                <wps:cNvPr id="334" name="Circle"/>
                                <wps:cNvSpPr/>
                                <wps:spPr>
                                  <a:xfrm>
                                    <a:off x="304800" y="1600200"/>
                                    <a:ext cx="5081" cy="50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35" name="Circle"/>
                                <wps:cNvSpPr/>
                                <wps:spPr>
                                  <a:xfrm>
                                    <a:off x="393700" y="2590800"/>
                                    <a:ext cx="20320" cy="203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36" name="Circle"/>
                                <wps:cNvSpPr/>
                                <wps:spPr>
                                  <a:xfrm>
                                    <a:off x="292100" y="1993900"/>
                                    <a:ext cx="12700" cy="12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37" name="Circle"/>
                                <wps:cNvSpPr/>
                                <wps:spPr>
                                  <a:xfrm>
                                    <a:off x="393700" y="2184400"/>
                                    <a:ext cx="15241" cy="152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38" name="Circle"/>
                                <wps:cNvSpPr/>
                                <wps:spPr>
                                  <a:xfrm>
                                    <a:off x="203200" y="180340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39" name="Circle"/>
                                <wps:cNvSpPr/>
                                <wps:spPr>
                                  <a:xfrm>
                                    <a:off x="203200" y="2590800"/>
                                    <a:ext cx="12700" cy="12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0" name="Circle"/>
                                <wps:cNvSpPr/>
                                <wps:spPr>
                                  <a:xfrm>
                                    <a:off x="292100" y="2387600"/>
                                    <a:ext cx="17781" cy="177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1" name="Circle"/>
                                <wps:cNvSpPr/>
                                <wps:spPr>
                                  <a:xfrm>
                                    <a:off x="203200" y="2197100"/>
                                    <a:ext cx="7621" cy="76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2" name="Circle"/>
                                <wps:cNvSpPr/>
                                <wps:spPr>
                                  <a:xfrm>
                                    <a:off x="292100" y="2781300"/>
                                    <a:ext cx="22860" cy="228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3" name="Circle"/>
                                <wps:cNvSpPr/>
                                <wps:spPr>
                                  <a:xfrm>
                                    <a:off x="101600" y="2387600"/>
                                    <a:ext cx="10160" cy="101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4" name="Circle"/>
                                <wps:cNvSpPr/>
                                <wps:spPr>
                                  <a:xfrm>
                                    <a:off x="1206500" y="59690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5" name="Circle"/>
                                <wps:cNvSpPr/>
                                <wps:spPr>
                                  <a:xfrm>
                                    <a:off x="1193800" y="990600"/>
                                    <a:ext cx="12700" cy="12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6" name="Circle"/>
                                <wps:cNvSpPr/>
                                <wps:spPr>
                                  <a:xfrm>
                                    <a:off x="1193800" y="1384300"/>
                                    <a:ext cx="25400" cy="254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7" name="Circle"/>
                                <wps:cNvSpPr/>
                                <wps:spPr>
                                  <a:xfrm>
                                    <a:off x="1257300" y="2362200"/>
                                    <a:ext cx="78740" cy="7874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8" name="Circle"/>
                                <wps:cNvSpPr/>
                                <wps:spPr>
                                  <a:xfrm>
                                    <a:off x="1257300" y="2755900"/>
                                    <a:ext cx="91440" cy="9144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49" name="Circle"/>
                                <wps:cNvSpPr/>
                                <wps:spPr>
                                  <a:xfrm>
                                    <a:off x="1168400" y="2565400"/>
                                    <a:ext cx="68581" cy="685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0" name="Circle"/>
                                <wps:cNvSpPr/>
                                <wps:spPr>
                                  <a:xfrm>
                                    <a:off x="1168400" y="2959100"/>
                                    <a:ext cx="76200" cy="762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1" name="Circle"/>
                                <wps:cNvSpPr/>
                                <wps:spPr>
                                  <a:xfrm>
                                    <a:off x="1181100" y="1778000"/>
                                    <a:ext cx="43181" cy="431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2" name="Circle"/>
                                <wps:cNvSpPr/>
                                <wps:spPr>
                                  <a:xfrm>
                                    <a:off x="1270000" y="1968500"/>
                                    <a:ext cx="60961" cy="609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3" name="Circle"/>
                                <wps:cNvSpPr/>
                                <wps:spPr>
                                  <a:xfrm>
                                    <a:off x="1168400" y="2171700"/>
                                    <a:ext cx="55881" cy="558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4" name="Circle"/>
                                <wps:cNvSpPr/>
                                <wps:spPr>
                                  <a:xfrm>
                                    <a:off x="1358900" y="2552700"/>
                                    <a:ext cx="86361" cy="863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5" name="Circle"/>
                                <wps:cNvSpPr/>
                                <wps:spPr>
                                  <a:xfrm>
                                    <a:off x="787400" y="1790700"/>
                                    <a:ext cx="22860" cy="228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6" name="Circle"/>
                                <wps:cNvSpPr/>
                                <wps:spPr>
                                  <a:xfrm>
                                    <a:off x="1371600" y="177800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7" name="Circle"/>
                                <wps:cNvSpPr/>
                                <wps:spPr>
                                  <a:xfrm>
                                    <a:off x="1371600" y="2159000"/>
                                    <a:ext cx="68581" cy="685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8" name="Circle"/>
                                <wps:cNvSpPr/>
                                <wps:spPr>
                                  <a:xfrm>
                                    <a:off x="1397000" y="596900"/>
                                    <a:ext cx="5081" cy="508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59" name="Circle"/>
                                <wps:cNvSpPr/>
                                <wps:spPr>
                                  <a:xfrm>
                                    <a:off x="1397000" y="990600"/>
                                    <a:ext cx="17781" cy="177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0" name="Circle"/>
                                <wps:cNvSpPr/>
                                <wps:spPr>
                                  <a:xfrm>
                                    <a:off x="1282700" y="1574800"/>
                                    <a:ext cx="43181" cy="431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1" name="Circle"/>
                                <wps:cNvSpPr/>
                                <wps:spPr>
                                  <a:xfrm>
                                    <a:off x="1282700" y="1193800"/>
                                    <a:ext cx="25400" cy="254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2" name="Circle"/>
                                <wps:cNvSpPr/>
                                <wps:spPr>
                                  <a:xfrm>
                                    <a:off x="1295400" y="406400"/>
                                    <a:ext cx="2541" cy="254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3" name="Circle"/>
                                <wps:cNvSpPr/>
                                <wps:spPr>
                                  <a:xfrm>
                                    <a:off x="1092200" y="1193800"/>
                                    <a:ext cx="17781" cy="177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4" name="Circle"/>
                                <wps:cNvSpPr/>
                                <wps:spPr>
                                  <a:xfrm>
                                    <a:off x="1295400" y="800100"/>
                                    <a:ext cx="10160" cy="101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5" name="Circle"/>
                                <wps:cNvSpPr/>
                                <wps:spPr>
                                  <a:xfrm>
                                    <a:off x="1384300" y="1384300"/>
                                    <a:ext cx="33021" cy="330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6" name="Circle"/>
                                <wps:cNvSpPr/>
                                <wps:spPr>
                                  <a:xfrm>
                                    <a:off x="889000" y="1981200"/>
                                    <a:ext cx="38100" cy="381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7" name="Circle"/>
                                <wps:cNvSpPr/>
                                <wps:spPr>
                                  <a:xfrm>
                                    <a:off x="889000" y="1587500"/>
                                    <a:ext cx="25400" cy="254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8" name="Circle"/>
                                <wps:cNvSpPr/>
                                <wps:spPr>
                                  <a:xfrm>
                                    <a:off x="977900" y="2565400"/>
                                    <a:ext cx="55881" cy="558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69" name="Circle"/>
                                <wps:cNvSpPr/>
                                <wps:spPr>
                                  <a:xfrm>
                                    <a:off x="901700" y="1193800"/>
                                    <a:ext cx="12700" cy="12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0" name="Circle"/>
                                <wps:cNvSpPr/>
                                <wps:spPr>
                                  <a:xfrm>
                                    <a:off x="977900" y="2959100"/>
                                    <a:ext cx="60961" cy="6096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1" name="Circle"/>
                                <wps:cNvSpPr/>
                                <wps:spPr>
                                  <a:xfrm>
                                    <a:off x="901700" y="800100"/>
                                    <a:ext cx="5081" cy="508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2" name="Circle"/>
                                <wps:cNvSpPr/>
                                <wps:spPr>
                                  <a:xfrm>
                                    <a:off x="800100" y="1397000"/>
                                    <a:ext cx="12700" cy="127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3" name="Circle"/>
                                <wps:cNvSpPr/>
                                <wps:spPr>
                                  <a:xfrm>
                                    <a:off x="800100" y="1003300"/>
                                    <a:ext cx="5081" cy="50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4" name="Circle"/>
                                <wps:cNvSpPr/>
                                <wps:spPr>
                                  <a:xfrm>
                                    <a:off x="876300" y="2768600"/>
                                    <a:ext cx="58420" cy="584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5" name="Circle"/>
                                <wps:cNvSpPr/>
                                <wps:spPr>
                                  <a:xfrm>
                                    <a:off x="876300" y="237490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6" name="Circle"/>
                                <wps:cNvSpPr/>
                                <wps:spPr>
                                  <a:xfrm>
                                    <a:off x="1092200" y="800100"/>
                                    <a:ext cx="7621" cy="76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7" name="Circle"/>
                                <wps:cNvSpPr/>
                                <wps:spPr>
                                  <a:xfrm>
                                    <a:off x="1066800" y="2362200"/>
                                    <a:ext cx="63500" cy="635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8" name="Circle"/>
                                <wps:cNvSpPr/>
                                <wps:spPr>
                                  <a:xfrm>
                                    <a:off x="1079500" y="1968500"/>
                                    <a:ext cx="50800" cy="5080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79" name="Circle"/>
                                <wps:cNvSpPr/>
                                <wps:spPr>
                                  <a:xfrm>
                                    <a:off x="1066800" y="2755900"/>
                                    <a:ext cx="73660" cy="7366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80" name="Circle"/>
                                <wps:cNvSpPr/>
                                <wps:spPr>
                                  <a:xfrm>
                                    <a:off x="1079500" y="1587500"/>
                                    <a:ext cx="33021" cy="330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81" name="Circle"/>
                                <wps:cNvSpPr/>
                                <wps:spPr>
                                  <a:xfrm>
                                    <a:off x="990600" y="1778000"/>
                                    <a:ext cx="33021" cy="330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82" name="Circle"/>
                                <wps:cNvSpPr/>
                                <wps:spPr>
                                  <a:xfrm>
                                    <a:off x="990600" y="1397000"/>
                                    <a:ext cx="17781" cy="1778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83" name="Circle"/>
                                <wps:cNvSpPr/>
                                <wps:spPr>
                                  <a:xfrm>
                                    <a:off x="977900" y="2171700"/>
                                    <a:ext cx="45720" cy="45720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  <wps:wsp>
                                <wps:cNvPr id="384" name="Line"/>
                                <wps:cNvCnPr/>
                                <wps:spPr>
                                  <a:xfrm>
                                    <a:off x="1003300" y="596900"/>
                                    <a:ext cx="12700" cy="12700"/>
                                  </a:xfrm>
                                  <a:prstGeom prst="lin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/>
                              </wps:wsp>
                              <wps:wsp>
                                <wps:cNvPr id="385" name="Circle"/>
                                <wps:cNvSpPr/>
                                <wps:spPr>
                                  <a:xfrm>
                                    <a:off x="1003300" y="1003300"/>
                                    <a:ext cx="7621" cy="7621"/>
                                  </a:xfrm>
                                  <a:prstGeom prst="ellipse">
                                    <a:avLst/>
                                  </a:prstGeom>
                                  <a:grpFill/>
                                  <a:ln w="12700">
                                    <a:miter lim="400000"/>
                                  </a:ln>
                                </wps:spPr>
                                <wps:bodyPr lIns="38100" tIns="38100" rIns="38100" bIns="38100" anchor="ctr"/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C4BEB9" id="Group 1" o:spid="_x0000_s1026" alt="&quot;&quot;" style="position:absolute;margin-left:-73.2pt;margin-top:-72.6pt;width:626.4pt;height:880.2pt;z-index:-251646976;mso-position-horizontal-relative:page" coordorigin="" coordsize="79557,103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">
                      <v:shape id="Freeform 3" o:spid="_x0000_s1027" alt="decorative element" style="position:absolute;left:48085;top:20542;width:30177;height:82690;visibility:visible;mso-wrap-style:square;v-text-anchor:top" coordsize="4067,128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" adj="-11796480,,5400" path="m,12821r4066,l4066,,,,,12821xe" fillcolor="#ff7707 [3205]" stroked="f">
                        <v:stroke joinstyle="miter"/>
                        <v:formulas/>
                        <v:path arrowok="t" o:connecttype="custom" o:connectlocs="0,8268393;3016960,8268393;3016960,0;0,0;0,8268393" o:connectangles="0,0,0,0,0" textboxrect="0,0,4067,12822"/>
                        <v:textbox>
                          <w:txbxContent>
                            <w:p w14:paraId="7275B9F9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40D532CC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07AE76E0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37D3BAE1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4C378392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317536BA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2A5D5EAD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086AE642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6EB32239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2C52DAFF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2EEB756B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30AC7141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22B2B633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70076C55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49A2D0D4" w14:textId="77777777" w:rsidR="00882A18" w:rsidRDefault="00882A18" w:rsidP="00882A18">
                              <w:pPr>
                                <w:pStyle w:val="Heading2"/>
                              </w:pPr>
                            </w:p>
                            <w:p w14:paraId="5C152DF7" w14:textId="27DA89DF" w:rsidR="00882A18" w:rsidRDefault="00882A18" w:rsidP="00882A18">
                              <w:pPr>
                                <w:pStyle w:val="Heading2"/>
                              </w:pPr>
                              <w:r>
                                <w:t>Intern</w:t>
                              </w:r>
                              <w:r w:rsidRPr="000F7D04">
                                <w:t>ship</w:t>
                              </w:r>
                              <w:r>
                                <w:t xml:space="preserve"> and training</w:t>
                              </w:r>
                            </w:p>
                            <w:p w14:paraId="790D7418" w14:textId="46BF13D2" w:rsidR="00882A18" w:rsidRDefault="00882A18" w:rsidP="00882A18">
                              <w:r w:rsidRPr="00882A18">
                                <w:rPr>
                                  <w:b/>
                                  <w:bCs/>
                                </w:rPr>
                                <w:t>GIS Intern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>
                                <w:t xml:space="preserve"> </w:t>
                              </w:r>
                              <w:r>
                                <w:t>At Naxa Pvt.Ltd.</w:t>
                              </w:r>
                            </w:p>
                            <w:p w14:paraId="142BA300" w14:textId="43B43F81" w:rsidR="00882A18" w:rsidRDefault="00882A18" w:rsidP="00882A18">
                              <w:r w:rsidRPr="008773B7">
                                <w:rPr>
                                  <w:b/>
                                  <w:bCs/>
                                </w:rPr>
                                <w:t>Ushahidi training section 2023</w:t>
                              </w:r>
                              <w:r w:rsidR="008773B7">
                                <w:rPr>
                                  <w:b/>
                                  <w:bCs/>
                                </w:rPr>
                                <w:t xml:space="preserve">: Ushahidi </w:t>
                              </w:r>
                              <w:r>
                                <w:t xml:space="preserve"> </w:t>
                              </w:r>
                            </w:p>
                            <w:p w14:paraId="4D527E9E" w14:textId="615CB866" w:rsidR="008773B7" w:rsidRDefault="008773B7" w:rsidP="00882A18">
                              <w:r w:rsidRPr="008773B7">
                                <w:rPr>
                                  <w:b/>
                                  <w:bCs/>
                                </w:rPr>
                                <w:t>GIS analysis/GIS associate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>:</w:t>
                              </w:r>
                              <w:r w:rsidRPr="008773B7">
                                <w:t xml:space="preserve"> internship for 4 weeks</w:t>
                              </w:r>
                              <w:r>
                                <w:t>. at</w:t>
                              </w:r>
                            </w:p>
                            <w:p w14:paraId="2B45A3B3" w14:textId="339C7D05" w:rsidR="00882A18" w:rsidRDefault="00882A18" w:rsidP="008773B7">
                              <w:r w:rsidRPr="008773B7">
                                <w:rPr>
                                  <w:b/>
                                  <w:bCs/>
                                </w:rPr>
                                <w:t xml:space="preserve">Everest engineering consultancy </w:t>
                              </w:r>
                              <w:proofErr w:type="spellStart"/>
                              <w:r w:rsidRPr="008773B7">
                                <w:rPr>
                                  <w:b/>
                                  <w:bCs/>
                                </w:rPr>
                                <w:t>pvt.</w:t>
                              </w:r>
                              <w:proofErr w:type="spellEnd"/>
                              <w:r w:rsidRPr="008773B7">
                                <w:rPr>
                                  <w:b/>
                                  <w:bCs/>
                                </w:rPr>
                                <w:t xml:space="preserve"> ltd</w:t>
                              </w:r>
                            </w:p>
                          </w:txbxContent>
                        </v:textbox>
                      </v:shape>
                      <v:shape id="Freeform 4" o:spid="_x0000_s1028" alt="decorative element" style="position:absolute;width:79557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        <v:path arrowok="t" o:connecttype="custom" o:connectlocs="0,1916431;7955761,1916431;7955761,0;0,0;0,1916431" o:connectangles="0,0,0,0,0"/>
                      </v:shape>
        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        </v:shape>
        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        </v:shape>
        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        </v:shape>
        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        </v:shape>
        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        <v:stroke miterlimit="4" joinstyle="miter"/>
                        </v:line>
        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        <v:stroke miterlimit="4" joinstyle="miter"/>
                          <v:path arrowok="t" o:extrusionok="f" o:connecttype="custom" o:connectlocs="59056,63501;59056,63501;59056,63501;59056,63501" o:connectangles="0,90,180,270"/>
                        </v:shape>
        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        <v:stroke miterlimit="4" joinstyle="miter"/>
                          <v:path arrowok="t" o:extrusionok="f" o:connecttype="custom" o:connectlocs="66041,52705;66041,52705;66041,52705;66041,52705" o:connectangles="0,90,180,270"/>
                        </v:shape>
        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        <v:stroke miterlimit="4" joinstyle="miter"/>
                          <v:path arrowok="t" o:extrusionok="f" o:connecttype="custom" o:connectlocs="14606,57785;14606,57785;14606,57785;14606,57785" o:connectangles="0,90,180,270"/>
                        </v:shape>
        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        <v:stroke miterlimit="4" joinstyle="miter"/>
                          <v:path arrowok="t" o:extrusionok="f" o:connecttype="custom" o:connectlocs="69216,83201;69216,83201;69216,83201;69216,83201" o:connectangles="0,90,180,270"/>
                        </v:shape>
        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        <v:stroke miterlimit="4" joinstyle="miter"/>
                          <v:path arrowok="t" o:extrusionok="f" o:connecttype="custom" o:connectlocs="24766,82550;24766,82550;24766,82550;24766,82550" o:connectangles="0,90,180,270"/>
                        </v:shape>
        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        <v:stroke miterlimit="4" joinstyle="miter"/>
                          <v:path arrowok="t" o:extrusionok="f" o:connecttype="custom" o:connectlocs="78741,103506;78741,103506;78741,103506;78741,103506" o:connectangles="0,90,180,270"/>
                        </v:shape>
        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        <v:stroke miterlimit="4" joinstyle="miter"/>
                          <v:path arrowok="t" o:extrusionok="f" o:connecttype="custom" o:connectlocs="127001,70486;127001,70486;127001,70486;127001,70486" o:connectangles="0,90,180,270"/>
                        </v:shape>
        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        <v:stroke miterlimit="4" joinstyle="miter"/>
                          <v:path arrowok="t" o:extrusionok="f" o:connecttype="custom" o:connectlocs="87631,63501;87631,63501;87631,63501;87631,63501" o:connectangles="0,90,180,270"/>
                        </v:shape>
        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        <v:stroke miterlimit="4" joinstyle="miter"/>
                          <v:path arrowok="t" o:extrusionok="f" o:connecttype="custom" o:connectlocs="76200,57785;76200,57785;76200,57785;76200,57785" o:connectangles="0,90,180,270"/>
                        </v:shape>
        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        <v:stroke miterlimit="4" joinstyle="miter"/>
                        </v:line>
        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        <v:stroke miterlimit="4" joinstyle="miter"/>
                        </v:line>
        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        <v:stroke miterlimit="4" joinstyle="miter"/>
                          <v:path arrowok="t" o:extrusionok="f" o:connecttype="custom" o:connectlocs="55881,47626;55881,47626;55881,47626;55881,47626" o:connectangles="0,90,180,270"/>
                        </v:shape>
        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        <v:stroke miterlimit="4" joinstyle="miter"/>
                        </v:line>
        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        <v:stroke miterlimit="4" joinstyle="miter"/>
                        </v:line>
        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        <v:stroke miterlimit="4" joinstyle="miter"/>
                          <v:path arrowok="t" o:extrusionok="f" o:connecttype="custom" o:connectlocs="4446,30481;4446,30481;4446,30481;4446,30481" o:connectangles="0,90,180,270"/>
                        </v:shape>
        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        <v:stroke miterlimit="4" joinstyle="miter"/>
                        </v:line>
        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        <v:stroke miterlimit="4" joinstyle="miter"/>
                          <v:path arrowok="t" o:extrusionok="f" o:connecttype="custom" o:connectlocs="46991,43181;46991,43181;46991,43181;46991,43181" o:connectangles="0,90,180,270"/>
                        </v:shape>
        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        <v:stroke miterlimit="4" joinstyle="miter"/>
                        </v:line>
        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        <v:stroke miterlimit="4" joinstyle="miter"/>
                          <v:textbox inset="3pt,3pt,3pt,3pt"/>
                        </v:oval>
        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        <v:stroke miterlimit="4" joinstyle="miter"/>
                        </v:line>
        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        <v:stroke miterlimit="4" joinstyle="miter"/>
                          <v:textbox inset="3pt,3pt,3pt,3pt"/>
                        </v:oval>
                      </v:group>
                      <w10:wrap anchorx="page"/>
                      <w10:anchorlock/>
                    </v:group>
                  </w:pict>
                </mc:Fallback>
              </mc:AlternateContent>
            </w:r>
            <w:r w:rsidR="00404C60">
              <w:t>TEJENDRA</w:t>
            </w:r>
            <w:r w:rsidR="002E4AFC" w:rsidRPr="002E4AFC">
              <w:br/>
            </w:r>
            <w:r w:rsidR="00404C60">
              <w:t>BUDHAMAGAR</w:t>
            </w:r>
          </w:p>
        </w:tc>
        <w:tc>
          <w:tcPr>
            <w:tcW w:w="3478" w:type="dxa"/>
            <w:gridSpan w:val="2"/>
            <w:vMerge w:val="restart"/>
            <w:vAlign w:val="bottom"/>
          </w:tcPr>
          <w:p w14:paraId="412925BC" w14:textId="553714CE" w:rsidR="002E4AFC" w:rsidRPr="002E4AFC" w:rsidRDefault="00882A18" w:rsidP="002E4AFC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5F2F0940" wp14:editId="132F1310">
                  <wp:simplePos x="0" y="0"/>
                  <wp:positionH relativeFrom="column">
                    <wp:posOffset>198120</wp:posOffset>
                  </wp:positionH>
                  <wp:positionV relativeFrom="paragraph">
                    <wp:posOffset>1931670</wp:posOffset>
                  </wp:positionV>
                  <wp:extent cx="1203325" cy="1272540"/>
                  <wp:effectExtent l="133350" t="76200" r="111125" b="88011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325" cy="1272540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F1DDD" w:rsidRPr="002E4AFC" w14:paraId="4C25ED0F" w14:textId="77777777" w:rsidTr="00882A18">
        <w:trPr>
          <w:trHeight w:val="1262"/>
          <w:jc w:val="center"/>
        </w:trPr>
        <w:tc>
          <w:tcPr>
            <w:tcW w:w="5670" w:type="dxa"/>
          </w:tcPr>
          <w:p w14:paraId="368493FB" w14:textId="7BB83724" w:rsidR="002E4AFC" w:rsidRPr="002E4AFC" w:rsidRDefault="00B563FF" w:rsidP="00882A18">
            <w:pPr>
              <w:jc w:val="both"/>
              <w:rPr>
                <w:rFonts w:ascii="Arial" w:hAnsi="Arial"/>
              </w:rPr>
            </w:pPr>
            <w:r w:rsidRPr="00B563FF">
              <w:rPr>
                <w:rFonts w:ascii="Arial" w:hAnsi="Arial"/>
              </w:rPr>
              <w:t>Experienced geomatic</w:t>
            </w:r>
            <w:r w:rsidR="005B6654">
              <w:rPr>
                <w:rFonts w:ascii="Arial" w:hAnsi="Arial"/>
              </w:rPr>
              <w:t>s</w:t>
            </w:r>
            <w:r w:rsidRPr="00B563FF">
              <w:rPr>
                <w:rFonts w:ascii="Arial" w:hAnsi="Arial"/>
              </w:rPr>
              <w:t xml:space="preserve"> engineer skilled in spatial data analysis, surveying, and geospatial technology. Proficient in utilizing advanced software tools and methodologies for infrastructure planning and environmental assessment. Strong project management abilities and a commitment to promoting sustainable land management practices through innovative geospatial solutions.</w:t>
            </w:r>
          </w:p>
        </w:tc>
        <w:tc>
          <w:tcPr>
            <w:tcW w:w="742" w:type="dxa"/>
          </w:tcPr>
          <w:p w14:paraId="172DCC91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3478" w:type="dxa"/>
            <w:gridSpan w:val="2"/>
            <w:vMerge/>
          </w:tcPr>
          <w:p w14:paraId="530D9BFC" w14:textId="77777777"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0F1DDD" w:rsidRPr="002E4AFC" w14:paraId="718D2489" w14:textId="77777777" w:rsidTr="00882A18">
        <w:trPr>
          <w:trHeight w:val="982"/>
          <w:jc w:val="center"/>
        </w:trPr>
        <w:tc>
          <w:tcPr>
            <w:tcW w:w="5670" w:type="dxa"/>
            <w:vMerge w:val="restart"/>
          </w:tcPr>
          <w:p w14:paraId="66044279" w14:textId="77777777" w:rsidR="006E23B3" w:rsidRDefault="006E23B3" w:rsidP="006E23B3">
            <w:pPr>
              <w:pStyle w:val="Heading2"/>
            </w:pPr>
            <w:r w:rsidRPr="000F7D04">
              <w:t>Experience</w:t>
            </w:r>
          </w:p>
          <w:p w14:paraId="4C76F69F" w14:textId="237B4E7A" w:rsidR="006E23B3" w:rsidRDefault="00E13830" w:rsidP="006E23B3">
            <w:pPr>
              <w:pStyle w:val="Dates"/>
            </w:pPr>
            <w:r>
              <w:t>2022</w:t>
            </w:r>
            <w:r w:rsidR="006E23B3">
              <w:t>–</w:t>
            </w:r>
            <w:r>
              <w:t>2023</w:t>
            </w:r>
          </w:p>
          <w:p w14:paraId="0AE0035D" w14:textId="533BC50F" w:rsidR="006E23B3" w:rsidRDefault="00E13830" w:rsidP="006E23B3">
            <w:pPr>
              <w:pStyle w:val="Experience"/>
            </w:pPr>
            <w:r>
              <w:t>Surveyor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>surveyor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 xml:space="preserve">Coral Engineering services </w:t>
            </w:r>
          </w:p>
          <w:p w14:paraId="4EEDB2D8" w14:textId="3D5449A0" w:rsidR="006E23B3" w:rsidRDefault="00E13830" w:rsidP="006E23B3">
            <w:pPr>
              <w:pStyle w:val="Dates"/>
            </w:pPr>
            <w:r>
              <w:t>2022\02\30</w:t>
            </w:r>
            <w:r w:rsidR="006E23B3">
              <w:t>–</w:t>
            </w:r>
            <w:r>
              <w:t>2022\07\28</w:t>
            </w:r>
          </w:p>
          <w:p w14:paraId="7D0C32D5" w14:textId="1D715C26" w:rsidR="006E23B3" w:rsidRDefault="00E13830" w:rsidP="002D6B4C">
            <w:pPr>
              <w:pStyle w:val="Experience"/>
            </w:pPr>
            <w:r>
              <w:t>Reporter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>Supervisor</w:t>
            </w:r>
            <w:r w:rsidR="006E23B3">
              <w:t xml:space="preserve"> </w:t>
            </w:r>
            <w:r w:rsidR="006E23B3" w:rsidRPr="002A17F8">
              <w:rPr>
                <w:rStyle w:val="Strong"/>
              </w:rPr>
              <w:t>•</w:t>
            </w:r>
            <w:r w:rsidR="006E23B3">
              <w:t xml:space="preserve"> </w:t>
            </w:r>
            <w:r>
              <w:t>Jay baba Real estate co. ltd</w:t>
            </w:r>
          </w:p>
          <w:p w14:paraId="58070AF1" w14:textId="6D61AE9F" w:rsidR="006E23B3" w:rsidRPr="00DF684E" w:rsidRDefault="00DF684E" w:rsidP="006E23B3">
            <w:pPr>
              <w:rPr>
                <w:b/>
                <w:bCs/>
                <w:sz w:val="18"/>
                <w:szCs w:val="18"/>
              </w:rPr>
            </w:pPr>
            <w:r w:rsidRPr="00DF684E">
              <w:rPr>
                <w:b/>
                <w:bCs/>
                <w:sz w:val="18"/>
                <w:szCs w:val="18"/>
              </w:rPr>
              <w:t>2023\11\04-2023\12\03</w:t>
            </w:r>
          </w:p>
          <w:p w14:paraId="213B993E" w14:textId="6748C99F" w:rsidR="006E23B3" w:rsidRDefault="00DF684E" w:rsidP="006E23B3">
            <w:r>
              <w:t>Vice-Project manager</w:t>
            </w:r>
            <w:r w:rsidRPr="00DF684E">
              <w:t xml:space="preserve">• </w:t>
            </w:r>
            <w:r w:rsidR="00E920F9">
              <w:t>Coral</w:t>
            </w:r>
            <w:r w:rsidRPr="00DF684E">
              <w:t xml:space="preserve"> Engineering </w:t>
            </w:r>
            <w:r w:rsidR="00E920F9">
              <w:t xml:space="preserve">Services pvt.ltd </w:t>
            </w:r>
            <w:r>
              <w:t>Nepal</w:t>
            </w:r>
          </w:p>
          <w:p w14:paraId="0672A343" w14:textId="77777777" w:rsidR="006E23B3" w:rsidRDefault="006E23B3" w:rsidP="006E23B3">
            <w:pPr>
              <w:pStyle w:val="Heading2"/>
            </w:pPr>
            <w:r w:rsidRPr="000F7D04">
              <w:t>Education</w:t>
            </w:r>
          </w:p>
          <w:p w14:paraId="6D830E9F" w14:textId="4B67B801" w:rsidR="00B449A6" w:rsidRPr="00B449A6" w:rsidRDefault="00B449A6" w:rsidP="00B449A6">
            <w:r>
              <w:t>BE (Geomatic engineering)</w:t>
            </w:r>
          </w:p>
          <w:p w14:paraId="76EDFC9B" w14:textId="4CA55CEE" w:rsidR="006E23B3" w:rsidRPr="000F7D04" w:rsidRDefault="00E920F9" w:rsidP="006E23B3">
            <w:r>
              <w:t>Himalayan College of geomatics Engineering and Land resource management</w:t>
            </w:r>
            <w:r w:rsidR="006E23B3" w:rsidRPr="000F7D04">
              <w:t xml:space="preserve">, </w:t>
            </w:r>
            <w:r w:rsidR="00E13830">
              <w:t>Kathmandu, Nepal</w:t>
            </w:r>
          </w:p>
          <w:p w14:paraId="2300BA26" w14:textId="1D12750B" w:rsidR="006E23B3" w:rsidRDefault="00E920F9" w:rsidP="006E23B3">
            <w:pPr>
              <w:pStyle w:val="ListBullet"/>
              <w:numPr>
                <w:ilvl w:val="0"/>
                <w:numId w:val="23"/>
              </w:numPr>
            </w:pPr>
            <w:r>
              <w:t xml:space="preserve">Excellent </w:t>
            </w:r>
            <w:r w:rsidR="00E13830">
              <w:t>in every semester</w:t>
            </w:r>
            <w:r>
              <w:t>.</w:t>
            </w:r>
          </w:p>
          <w:p w14:paraId="545710C8" w14:textId="77777777" w:rsidR="00B449A6" w:rsidRDefault="00B449A6" w:rsidP="00B449A6">
            <w:pPr>
              <w:pStyle w:val="ListBullet"/>
              <w:numPr>
                <w:ilvl w:val="0"/>
                <w:numId w:val="0"/>
              </w:numPr>
              <w:ind w:left="360"/>
            </w:pPr>
          </w:p>
          <w:p w14:paraId="6A82A6AA" w14:textId="47F821A4" w:rsidR="00B449A6" w:rsidRDefault="00B449A6" w:rsidP="00B449A6">
            <w:pPr>
              <w:pStyle w:val="ListBullet"/>
              <w:numPr>
                <w:ilvl w:val="0"/>
                <w:numId w:val="0"/>
              </w:numPr>
            </w:pPr>
            <w:r>
              <w:t xml:space="preserve">HSEB (NEB) with </w:t>
            </w:r>
            <w:r w:rsidR="00E920F9">
              <w:t>D</w:t>
            </w:r>
            <w:r>
              <w:t>istinction.</w:t>
            </w:r>
          </w:p>
          <w:p w14:paraId="6DF216BF" w14:textId="0B68E656" w:rsidR="006E23B3" w:rsidRDefault="006F0429" w:rsidP="009F211A">
            <w:pPr>
              <w:pStyle w:val="ListBullet"/>
              <w:numPr>
                <w:ilvl w:val="0"/>
                <w:numId w:val="0"/>
              </w:numPr>
            </w:pPr>
            <w:r>
              <w:t>Saurya</w:t>
            </w:r>
            <w:r w:rsidR="00B449A6">
              <w:t xml:space="preserve"> international college </w:t>
            </w:r>
            <w:r>
              <w:t>S</w:t>
            </w:r>
            <w:r w:rsidR="00B449A6">
              <w:t xml:space="preserve">inamangal </w:t>
            </w:r>
            <w:r>
              <w:t>Kathmandu</w:t>
            </w:r>
          </w:p>
          <w:p w14:paraId="7B5FA082" w14:textId="3DE6FDB8" w:rsidR="006E23B3" w:rsidRPr="000F7D04" w:rsidRDefault="00B449A6" w:rsidP="006E23B3">
            <w:pPr>
              <w:pStyle w:val="Heading2"/>
            </w:pPr>
            <w:r>
              <w:t>Skill</w:t>
            </w:r>
          </w:p>
          <w:p w14:paraId="274504E9" w14:textId="60B20488" w:rsidR="00DF684E" w:rsidRPr="00C00181" w:rsidRDefault="00C00181" w:rsidP="009F211A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Digital/Web </w:t>
            </w:r>
            <w:r w:rsidRPr="00C00181">
              <w:rPr>
                <w:b/>
                <w:bCs/>
              </w:rPr>
              <w:t>Cartography</w:t>
            </w:r>
          </w:p>
          <w:p w14:paraId="04D7D735" w14:textId="0E9541F6" w:rsidR="00B449A6" w:rsidRDefault="00C00181" w:rsidP="009F211A">
            <w:r>
              <w:t>Using ArcGIS, QGIS</w:t>
            </w:r>
            <w:r w:rsidR="00B449A6">
              <w:t xml:space="preserve"> </w:t>
            </w:r>
            <w:r w:rsidR="009F211A">
              <w:t>Software</w:t>
            </w:r>
            <w:r>
              <w:t>.</w:t>
            </w:r>
          </w:p>
          <w:p w14:paraId="0F104560" w14:textId="543C55F6" w:rsidR="00882A18" w:rsidRDefault="00882A18" w:rsidP="009F211A">
            <w:pPr>
              <w:rPr>
                <w:b/>
                <w:bCs/>
              </w:rPr>
            </w:pPr>
            <w:r w:rsidRPr="00882A18">
              <w:rPr>
                <w:b/>
                <w:bCs/>
              </w:rPr>
              <w:t>Geospatial Analysis/Data Analysis</w:t>
            </w:r>
          </w:p>
          <w:p w14:paraId="29BAAAB7" w14:textId="07DE8F89" w:rsidR="00882A18" w:rsidRPr="00882A18" w:rsidRDefault="00882A18" w:rsidP="009F211A">
            <w:pPr>
              <w:rPr>
                <w:b/>
                <w:bCs/>
              </w:rPr>
            </w:pPr>
            <w:r>
              <w:rPr>
                <w:b/>
                <w:bCs/>
              </w:rPr>
              <w:t>UAV Expert</w:t>
            </w:r>
          </w:p>
          <w:p w14:paraId="1EA8A4FD" w14:textId="632E8A85" w:rsidR="006E23B3" w:rsidRDefault="006F0429" w:rsidP="006E23B3">
            <w:r w:rsidRPr="00882A18">
              <w:rPr>
                <w:b/>
                <w:bCs/>
              </w:rPr>
              <w:t xml:space="preserve">Surveying field </w:t>
            </w:r>
            <w:r w:rsidR="00882A18" w:rsidRPr="00882A18">
              <w:rPr>
                <w:b/>
                <w:bCs/>
              </w:rPr>
              <w:t>Surveyor</w:t>
            </w:r>
            <w:r>
              <w:t xml:space="preserve"> </w:t>
            </w:r>
          </w:p>
          <w:p w14:paraId="4DA252F8" w14:textId="43D101DC" w:rsidR="00B563FF" w:rsidRDefault="006F0429" w:rsidP="006E23B3">
            <w:r>
              <w:t>.</w:t>
            </w:r>
          </w:p>
          <w:p w14:paraId="062CD927" w14:textId="6E20FA4B" w:rsidR="006E23B3" w:rsidRDefault="006510FB" w:rsidP="006F0429">
            <w:pPr>
              <w:pStyle w:val="Heading2"/>
            </w:pPr>
            <w:r>
              <w:t>FIELD EXPERIENCE</w:t>
            </w:r>
          </w:p>
          <w:p w14:paraId="022F0D6E" w14:textId="77777777" w:rsidR="006510FB" w:rsidRPr="006510FB" w:rsidRDefault="006510FB" w:rsidP="006510FB"/>
          <w:p w14:paraId="22DCCF03" w14:textId="038B62F1" w:rsidR="006F0429" w:rsidRPr="006F0429" w:rsidRDefault="006F0429" w:rsidP="006F0429"/>
        </w:tc>
        <w:tc>
          <w:tcPr>
            <w:tcW w:w="742" w:type="dxa"/>
            <w:vMerge w:val="restart"/>
          </w:tcPr>
          <w:p w14:paraId="0BFE64A9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478" w:type="dxa"/>
            <w:gridSpan w:val="2"/>
          </w:tcPr>
          <w:p w14:paraId="39684E35" w14:textId="5A1E3DD6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0F1DDD" w:rsidRPr="002E4AFC" w14:paraId="3CC3AE44" w14:textId="77777777" w:rsidTr="00882A18">
        <w:trPr>
          <w:trHeight w:val="605"/>
          <w:jc w:val="center"/>
        </w:trPr>
        <w:tc>
          <w:tcPr>
            <w:tcW w:w="5670" w:type="dxa"/>
            <w:vMerge/>
          </w:tcPr>
          <w:p w14:paraId="4EBFA171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2" w:type="dxa"/>
            <w:vMerge/>
          </w:tcPr>
          <w:p w14:paraId="28A147B1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478" w:type="dxa"/>
            <w:gridSpan w:val="2"/>
          </w:tcPr>
          <w:p w14:paraId="4E480A65" w14:textId="5CBBFCE4" w:rsidR="006E23B3" w:rsidRPr="002E4AFC" w:rsidRDefault="000F1DDD" w:rsidP="00882A18">
            <w:pPr>
              <w:pStyle w:val="Heading2"/>
            </w:pPr>
            <w:r>
              <w:t xml:space="preserve">  </w:t>
            </w:r>
            <w:r w:rsidR="006E23B3" w:rsidRPr="002E4AFC">
              <w:t>Contact</w:t>
            </w:r>
          </w:p>
        </w:tc>
      </w:tr>
      <w:tr w:rsidR="000F1DDD" w:rsidRPr="002E4AFC" w14:paraId="3F69A3F7" w14:textId="77777777" w:rsidTr="00882A18">
        <w:trPr>
          <w:trHeight w:val="567"/>
          <w:jc w:val="center"/>
        </w:trPr>
        <w:tc>
          <w:tcPr>
            <w:tcW w:w="5670" w:type="dxa"/>
            <w:vMerge/>
          </w:tcPr>
          <w:p w14:paraId="3A013DEC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2" w:type="dxa"/>
            <w:vMerge/>
          </w:tcPr>
          <w:p w14:paraId="5CB14AB1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17" w:type="dxa"/>
            <w:vAlign w:val="center"/>
          </w:tcPr>
          <w:p w14:paraId="188B5ED7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5A391736" wp14:editId="5B3C61D0">
                      <wp:extent cx="154940" cy="201930"/>
                      <wp:effectExtent l="0" t="0" r="0" b="7620"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shape w14:anchorId="0B6CA159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61" w:type="dxa"/>
            <w:vAlign w:val="center"/>
          </w:tcPr>
          <w:p w14:paraId="35C21F38" w14:textId="12B3D506" w:rsidR="0063784D" w:rsidRDefault="000F1DDD" w:rsidP="006E23B3">
            <w:pPr>
              <w:pStyle w:val="Information"/>
            </w:pPr>
            <w:r>
              <w:t xml:space="preserve">Kathmandu, Nepal </w:t>
            </w:r>
            <w:r w:rsidR="0063784D" w:rsidRPr="0063784D">
              <w:t xml:space="preserve"> </w:t>
            </w:r>
          </w:p>
          <w:p w14:paraId="73347B43" w14:textId="041FC746" w:rsidR="000F1DDD" w:rsidRPr="002E4AFC" w:rsidRDefault="000F1DDD" w:rsidP="006E23B3">
            <w:pPr>
              <w:pStyle w:val="Information"/>
            </w:pPr>
            <w:r>
              <w:t>44600</w:t>
            </w:r>
          </w:p>
        </w:tc>
      </w:tr>
      <w:tr w:rsidR="000F1DDD" w:rsidRPr="002E4AFC" w14:paraId="318E6101" w14:textId="77777777" w:rsidTr="00882A18">
        <w:trPr>
          <w:trHeight w:val="567"/>
          <w:jc w:val="center"/>
        </w:trPr>
        <w:tc>
          <w:tcPr>
            <w:tcW w:w="5670" w:type="dxa"/>
            <w:vMerge/>
          </w:tcPr>
          <w:p w14:paraId="52C4007D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2" w:type="dxa"/>
            <w:vMerge/>
          </w:tcPr>
          <w:p w14:paraId="4453995F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17" w:type="dxa"/>
            <w:vAlign w:val="center"/>
          </w:tcPr>
          <w:p w14:paraId="562FA2CF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36814852" wp14:editId="18C050E0">
                      <wp:extent cx="165100" cy="165100"/>
                      <wp:effectExtent l="0" t="0" r="6350" b="6350"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shape w14:anchorId="572B123F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61" w:type="dxa"/>
            <w:vAlign w:val="center"/>
          </w:tcPr>
          <w:p w14:paraId="7C85BC1B" w14:textId="60FC701B" w:rsidR="0063784D" w:rsidRPr="002E4AFC" w:rsidRDefault="000F1DDD" w:rsidP="006E23B3">
            <w:pPr>
              <w:pStyle w:val="Information"/>
            </w:pPr>
            <w:r>
              <w:t>9813709079</w:t>
            </w:r>
          </w:p>
        </w:tc>
      </w:tr>
      <w:tr w:rsidR="000F1DDD" w:rsidRPr="002E4AFC" w14:paraId="525FD7EC" w14:textId="77777777" w:rsidTr="00882A18">
        <w:trPr>
          <w:trHeight w:val="567"/>
          <w:jc w:val="center"/>
        </w:trPr>
        <w:tc>
          <w:tcPr>
            <w:tcW w:w="5670" w:type="dxa"/>
            <w:vMerge/>
          </w:tcPr>
          <w:p w14:paraId="3E2C2D51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2" w:type="dxa"/>
            <w:vMerge/>
          </w:tcPr>
          <w:p w14:paraId="3FD360FB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17" w:type="dxa"/>
            <w:vAlign w:val="center"/>
          </w:tcPr>
          <w:p w14:paraId="2B3C4DE2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24EB681C" wp14:editId="7605BFA1">
                      <wp:extent cx="165100" cy="165100"/>
                      <wp:effectExtent l="0" t="0" r="6350" b="6350"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shape w14:anchorId="2C2E25C7" id="Shape" o:spid="_x0000_s1026" alt="email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61" w:type="dxa"/>
            <w:vAlign w:val="center"/>
          </w:tcPr>
          <w:p w14:paraId="4384A2A1" w14:textId="6FA93550" w:rsidR="0063784D" w:rsidRPr="002E4AFC" w:rsidRDefault="00AA5489" w:rsidP="006E23B3">
            <w:pPr>
              <w:pStyle w:val="Information"/>
            </w:pPr>
            <w:hyperlink r:id="rId11" w:history="1">
              <w:r w:rsidR="000F1DDD" w:rsidRPr="00521BE5">
                <w:rPr>
                  <w:rStyle w:val="Hyperlink"/>
                </w:rPr>
                <w:t>magartej450@gmail.com</w:t>
              </w:r>
            </w:hyperlink>
          </w:p>
        </w:tc>
      </w:tr>
      <w:tr w:rsidR="000F1DDD" w:rsidRPr="002E4AFC" w14:paraId="3845C248" w14:textId="77777777" w:rsidTr="00882A18">
        <w:trPr>
          <w:trHeight w:val="567"/>
          <w:jc w:val="center"/>
        </w:trPr>
        <w:tc>
          <w:tcPr>
            <w:tcW w:w="5670" w:type="dxa"/>
            <w:vMerge/>
          </w:tcPr>
          <w:p w14:paraId="41EB65FB" w14:textId="77777777" w:rsidR="0063784D" w:rsidRPr="002E4AFC" w:rsidRDefault="0063784D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2" w:type="dxa"/>
            <w:vMerge/>
          </w:tcPr>
          <w:p w14:paraId="7EB42193" w14:textId="77777777" w:rsidR="0063784D" w:rsidRPr="002E4AFC" w:rsidRDefault="0063784D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517" w:type="dxa"/>
            <w:vAlign w:val="center"/>
          </w:tcPr>
          <w:p w14:paraId="5F790AF9" w14:textId="77777777" w:rsidR="0063784D" w:rsidRPr="002E4AFC" w:rsidRDefault="0063784D" w:rsidP="006E23B3">
            <w:pPr>
              <w:pStyle w:val="Information"/>
            </w:pPr>
            <w:r w:rsidRPr="002E4AFC">
              <w:rPr>
                <w:noProof/>
              </w:rPr>
              <mc:AlternateContent>
                <mc:Choice Requires="wps">
                  <w:drawing>
                    <wp:inline distT="0" distB="0" distL="0" distR="0" wp14:anchorId="55956BF0" wp14:editId="605AB81E">
                      <wp:extent cx="165100" cy="165100"/>
                      <wp:effectExtent l="0" t="0" r="6350" b="6350"/>
                      <wp:docPr id="211" name="Shape" descr="websit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7311" y="15286"/>
                                    </a:moveTo>
                                    <a:cubicBezTo>
                                      <a:pt x="7975" y="14123"/>
                                      <a:pt x="8308" y="12960"/>
                                      <a:pt x="8474" y="11631"/>
                                    </a:cubicBezTo>
                                    <a:lnTo>
                                      <a:pt x="5317" y="11631"/>
                                    </a:lnTo>
                                    <a:cubicBezTo>
                                      <a:pt x="5483" y="13126"/>
                                      <a:pt x="6148" y="14455"/>
                                      <a:pt x="7311" y="15286"/>
                                    </a:cubicBezTo>
                                    <a:close/>
                                    <a:moveTo>
                                      <a:pt x="7311" y="6480"/>
                                    </a:moveTo>
                                    <a:cubicBezTo>
                                      <a:pt x="6148" y="7311"/>
                                      <a:pt x="5483" y="8640"/>
                                      <a:pt x="5317" y="10135"/>
                                    </a:cubicBezTo>
                                    <a:lnTo>
                                      <a:pt x="8474" y="10135"/>
                                    </a:lnTo>
                                    <a:cubicBezTo>
                                      <a:pt x="8308" y="8806"/>
                                      <a:pt x="7809" y="7477"/>
                                      <a:pt x="7311" y="6480"/>
                                    </a:cubicBez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2" y="0"/>
                                      <a:pt x="10800" y="0"/>
                                    </a:cubicBezTo>
                                    <a:close/>
                                    <a:moveTo>
                                      <a:pt x="10800" y="18277"/>
                                    </a:moveTo>
                                    <a:cubicBezTo>
                                      <a:pt x="6646" y="18277"/>
                                      <a:pt x="3489" y="14954"/>
                                      <a:pt x="3489" y="10966"/>
                                    </a:cubicBezTo>
                                    <a:cubicBezTo>
                                      <a:pt x="3489" y="6812"/>
                                      <a:pt x="6812" y="3655"/>
                                      <a:pt x="10800" y="3655"/>
                                    </a:cubicBezTo>
                                    <a:cubicBezTo>
                                      <a:pt x="14954" y="3655"/>
                                      <a:pt x="18111" y="6978"/>
                                      <a:pt x="18111" y="10966"/>
                                    </a:cubicBezTo>
                                    <a:cubicBezTo>
                                      <a:pt x="18277" y="14954"/>
                                      <a:pt x="14954" y="18277"/>
                                      <a:pt x="10800" y="18277"/>
                                    </a:cubicBezTo>
                                    <a:close/>
                                    <a:moveTo>
                                      <a:pt x="10135" y="11797"/>
                                    </a:moveTo>
                                    <a:cubicBezTo>
                                      <a:pt x="9969" y="13292"/>
                                      <a:pt x="9637" y="14954"/>
                                      <a:pt x="8640" y="16283"/>
                                    </a:cubicBezTo>
                                    <a:cubicBezTo>
                                      <a:pt x="9305" y="16615"/>
                                      <a:pt x="9969" y="16782"/>
                                      <a:pt x="10800" y="16782"/>
                                    </a:cubicBezTo>
                                    <a:cubicBezTo>
                                      <a:pt x="11631" y="16782"/>
                                      <a:pt x="12295" y="16615"/>
                                      <a:pt x="12960" y="16283"/>
                                    </a:cubicBezTo>
                                    <a:cubicBezTo>
                                      <a:pt x="12129" y="14954"/>
                                      <a:pt x="11631" y="13292"/>
                                      <a:pt x="11465" y="11797"/>
                                    </a:cubicBezTo>
                                    <a:lnTo>
                                      <a:pt x="10135" y="11797"/>
                                    </a:lnTo>
                                    <a:close/>
                                    <a:moveTo>
                                      <a:pt x="14455" y="6480"/>
                                    </a:moveTo>
                                    <a:cubicBezTo>
                                      <a:pt x="13791" y="7477"/>
                                      <a:pt x="13458" y="8806"/>
                                      <a:pt x="13292" y="10135"/>
                                    </a:cubicBezTo>
                                    <a:lnTo>
                                      <a:pt x="16449" y="10135"/>
                                    </a:lnTo>
                                    <a:cubicBezTo>
                                      <a:pt x="16283" y="8640"/>
                                      <a:pt x="15452" y="7311"/>
                                      <a:pt x="14455" y="6480"/>
                                    </a:cubicBezTo>
                                    <a:close/>
                                    <a:moveTo>
                                      <a:pt x="14455" y="15286"/>
                                    </a:moveTo>
                                    <a:cubicBezTo>
                                      <a:pt x="15619" y="14455"/>
                                      <a:pt x="16283" y="13126"/>
                                      <a:pt x="16449" y="11631"/>
                                    </a:cubicBezTo>
                                    <a:lnTo>
                                      <a:pt x="13292" y="11631"/>
                                    </a:lnTo>
                                    <a:cubicBezTo>
                                      <a:pt x="13292" y="12960"/>
                                      <a:pt x="13791" y="14289"/>
                                      <a:pt x="14455" y="15286"/>
                                    </a:cubicBezTo>
                                    <a:close/>
                                    <a:moveTo>
                                      <a:pt x="8640" y="5649"/>
                                    </a:moveTo>
                                    <a:cubicBezTo>
                                      <a:pt x="9471" y="6978"/>
                                      <a:pt x="9969" y="8474"/>
                                      <a:pt x="9969" y="10135"/>
                                    </a:cubicBezTo>
                                    <a:lnTo>
                                      <a:pt x="11465" y="10135"/>
                                    </a:lnTo>
                                    <a:cubicBezTo>
                                      <a:pt x="11631" y="8474"/>
                                      <a:pt x="12129" y="6978"/>
                                      <a:pt x="12794" y="5649"/>
                                    </a:cubicBezTo>
                                    <a:cubicBezTo>
                                      <a:pt x="12129" y="5317"/>
                                      <a:pt x="11465" y="5151"/>
                                      <a:pt x="10634" y="5151"/>
                                    </a:cubicBezTo>
                                    <a:cubicBezTo>
                                      <a:pt x="10135" y="5151"/>
                                      <a:pt x="9305" y="5317"/>
                                      <a:pt x="8640" y="564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 xmlns:oel="http://schemas.microsoft.com/office/2019/extlst">
                  <w:pict>
                    <v:shape w14:anchorId="328DD033" id="Shape" o:spid="_x0000_s1026" alt="websit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2961" w:type="dxa"/>
            <w:vAlign w:val="center"/>
          </w:tcPr>
          <w:p w14:paraId="41A6D4FD" w14:textId="46F7379D" w:rsidR="0063784D" w:rsidRPr="002E4AFC" w:rsidRDefault="00882A18" w:rsidP="006E23B3">
            <w:pPr>
              <w:pStyle w:val="Information"/>
            </w:pPr>
            <w:r>
              <w:t>tejendrabudhamagar.com</w:t>
            </w:r>
            <w:r w:rsidR="000F1DDD">
              <w:t>.np</w:t>
            </w:r>
          </w:p>
        </w:tc>
      </w:tr>
      <w:tr w:rsidR="000F1DDD" w:rsidRPr="002E4AFC" w14:paraId="18CD3884" w14:textId="77777777" w:rsidTr="00882A18">
        <w:trPr>
          <w:trHeight w:val="796"/>
          <w:jc w:val="center"/>
        </w:trPr>
        <w:tc>
          <w:tcPr>
            <w:tcW w:w="5670" w:type="dxa"/>
            <w:vMerge/>
          </w:tcPr>
          <w:p w14:paraId="673B0BDC" w14:textId="77777777"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2" w:type="dxa"/>
            <w:vMerge/>
          </w:tcPr>
          <w:p w14:paraId="5F42F09B" w14:textId="77777777"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478" w:type="dxa"/>
            <w:gridSpan w:val="2"/>
          </w:tcPr>
          <w:p w14:paraId="2615438D" w14:textId="77777777"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8773B7" w:rsidRPr="002E4AFC" w14:paraId="0A205AB4" w14:textId="77777777" w:rsidTr="00882A18">
        <w:trPr>
          <w:trHeight w:val="796"/>
          <w:jc w:val="center"/>
        </w:trPr>
        <w:tc>
          <w:tcPr>
            <w:tcW w:w="5670" w:type="dxa"/>
          </w:tcPr>
          <w:p w14:paraId="56ADAB31" w14:textId="77777777" w:rsidR="008773B7" w:rsidRDefault="008773B7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  <w:p w14:paraId="07BF6B95" w14:textId="16445641" w:rsidR="008773B7" w:rsidRPr="002E4AFC" w:rsidRDefault="008773B7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742" w:type="dxa"/>
          </w:tcPr>
          <w:p w14:paraId="558EE734" w14:textId="77777777" w:rsidR="008773B7" w:rsidRPr="002E4AFC" w:rsidRDefault="008773B7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478" w:type="dxa"/>
            <w:gridSpan w:val="2"/>
          </w:tcPr>
          <w:p w14:paraId="664898F2" w14:textId="77777777" w:rsidR="008773B7" w:rsidRPr="002E4AFC" w:rsidRDefault="008773B7" w:rsidP="006E23B3">
            <w:pPr>
              <w:rPr>
                <w:rFonts w:ascii="Arial" w:hAnsi="Arial"/>
              </w:rPr>
            </w:pPr>
          </w:p>
        </w:tc>
      </w:tr>
    </w:tbl>
    <w:p w14:paraId="13FDCD96" w14:textId="77777777" w:rsidR="00CE6104" w:rsidRPr="0006568A" w:rsidRDefault="00CE6104" w:rsidP="0006568A"/>
    <w:sectPr w:rsidR="00CE6104" w:rsidRPr="0006568A" w:rsidSect="006E23B3"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FD92D" w14:textId="77777777" w:rsidR="00AA5489" w:rsidRDefault="00AA5489" w:rsidP="009129A0">
      <w:r>
        <w:separator/>
      </w:r>
    </w:p>
  </w:endnote>
  <w:endnote w:type="continuationSeparator" w:id="0">
    <w:p w14:paraId="4B2E0AFB" w14:textId="77777777" w:rsidR="00AA5489" w:rsidRDefault="00AA5489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5225697-FB86-4EC5-B24A-57252EC182C6}"/>
    <w:embedBold r:id="rId2" w:fontKey="{0113FCC9-9852-4EA9-BDD3-0EC5D486ABD1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37AA963-268C-48C2-B4AB-E490407BC3E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6F717239-C800-4D3A-B064-6B7CC93D529F}"/>
    <w:embedBold r:id="rId5" w:fontKey="{2B9F8187-609A-4E96-A6A8-1AEA33A28BEE}"/>
    <w:embedItalic r:id="rId6" w:fontKey="{3CE4E38A-18DD-48E9-B196-5ED46B9D8F61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661F7870-D315-4A46-9EDD-A964B2EAC105}"/>
    <w:embedBold r:id="rId8" w:fontKey="{6ED27474-BAF2-43E7-A182-947CD3A18ABA}"/>
    <w:embedItalic r:id="rId9" w:fontKey="{F9E87FF5-8B88-4011-8FB7-BDD5B1D9482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ED7A700-8F3F-4467-A38D-40403433887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78F73" w14:textId="77777777" w:rsidR="00AA5489" w:rsidRDefault="00AA5489" w:rsidP="009129A0">
      <w:r>
        <w:separator/>
      </w:r>
    </w:p>
  </w:footnote>
  <w:footnote w:type="continuationSeparator" w:id="0">
    <w:p w14:paraId="29CE26DF" w14:textId="77777777" w:rsidR="00AA5489" w:rsidRDefault="00AA5489" w:rsidP="009129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8A105DC"/>
    <w:multiLevelType w:val="hybridMultilevel"/>
    <w:tmpl w:val="0254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87D5C9F"/>
    <w:multiLevelType w:val="hybridMultilevel"/>
    <w:tmpl w:val="5A225710"/>
    <w:lvl w:ilvl="0" w:tplc="60C6E13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3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7"/>
  </w:num>
  <w:num w:numId="4">
    <w:abstractNumId w:val="14"/>
  </w:num>
  <w:num w:numId="5">
    <w:abstractNumId w:val="15"/>
  </w:num>
  <w:num w:numId="6">
    <w:abstractNumId w:val="22"/>
  </w:num>
  <w:num w:numId="7">
    <w:abstractNumId w:val="8"/>
  </w:num>
  <w:num w:numId="8">
    <w:abstractNumId w:val="12"/>
  </w:num>
  <w:num w:numId="9">
    <w:abstractNumId w:val="20"/>
  </w:num>
  <w:num w:numId="10">
    <w:abstractNumId w:val="3"/>
  </w:num>
  <w:num w:numId="11">
    <w:abstractNumId w:val="7"/>
  </w:num>
  <w:num w:numId="12">
    <w:abstractNumId w:val="1"/>
  </w:num>
  <w:num w:numId="13">
    <w:abstractNumId w:val="4"/>
  </w:num>
  <w:num w:numId="14">
    <w:abstractNumId w:val="11"/>
  </w:num>
  <w:num w:numId="15">
    <w:abstractNumId w:val="10"/>
  </w:num>
  <w:num w:numId="16">
    <w:abstractNumId w:val="18"/>
  </w:num>
  <w:num w:numId="17">
    <w:abstractNumId w:val="5"/>
  </w:num>
  <w:num w:numId="18">
    <w:abstractNumId w:val="24"/>
  </w:num>
  <w:num w:numId="19">
    <w:abstractNumId w:val="21"/>
  </w:num>
  <w:num w:numId="20">
    <w:abstractNumId w:val="16"/>
  </w:num>
  <w:num w:numId="21">
    <w:abstractNumId w:val="23"/>
  </w:num>
  <w:num w:numId="22">
    <w:abstractNumId w:val="6"/>
  </w:num>
  <w:num w:numId="23">
    <w:abstractNumId w:val="0"/>
  </w:num>
  <w:num w:numId="24">
    <w:abstractNumId w:val="0"/>
  </w:num>
  <w:num w:numId="25">
    <w:abstractNumId w:val="2"/>
  </w:num>
  <w:num w:numId="26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TrueTypeFonts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C60"/>
    <w:rsid w:val="00052382"/>
    <w:rsid w:val="0006568A"/>
    <w:rsid w:val="00076F0F"/>
    <w:rsid w:val="00084253"/>
    <w:rsid w:val="000D1F49"/>
    <w:rsid w:val="000E6867"/>
    <w:rsid w:val="000F1DDD"/>
    <w:rsid w:val="00112119"/>
    <w:rsid w:val="001727CA"/>
    <w:rsid w:val="001910EE"/>
    <w:rsid w:val="002C56E6"/>
    <w:rsid w:val="002D6B4C"/>
    <w:rsid w:val="002E4AFC"/>
    <w:rsid w:val="002F2708"/>
    <w:rsid w:val="00361E11"/>
    <w:rsid w:val="003F0847"/>
    <w:rsid w:val="0040090B"/>
    <w:rsid w:val="00404C60"/>
    <w:rsid w:val="0046302A"/>
    <w:rsid w:val="00487D2D"/>
    <w:rsid w:val="004D5D62"/>
    <w:rsid w:val="005112D0"/>
    <w:rsid w:val="00577E06"/>
    <w:rsid w:val="005A3BF7"/>
    <w:rsid w:val="005B6654"/>
    <w:rsid w:val="005F2035"/>
    <w:rsid w:val="005F78E5"/>
    <w:rsid w:val="005F7990"/>
    <w:rsid w:val="00635B84"/>
    <w:rsid w:val="0063739C"/>
    <w:rsid w:val="0063784D"/>
    <w:rsid w:val="006510FB"/>
    <w:rsid w:val="006E23B3"/>
    <w:rsid w:val="006F0429"/>
    <w:rsid w:val="00770F25"/>
    <w:rsid w:val="007A35A8"/>
    <w:rsid w:val="007B0A85"/>
    <w:rsid w:val="007C6A52"/>
    <w:rsid w:val="00811223"/>
    <w:rsid w:val="0082043E"/>
    <w:rsid w:val="008311CD"/>
    <w:rsid w:val="0084158E"/>
    <w:rsid w:val="008773B7"/>
    <w:rsid w:val="00882A18"/>
    <w:rsid w:val="008858CD"/>
    <w:rsid w:val="008E203A"/>
    <w:rsid w:val="0091229C"/>
    <w:rsid w:val="009129A0"/>
    <w:rsid w:val="00940E73"/>
    <w:rsid w:val="0098597D"/>
    <w:rsid w:val="009929ED"/>
    <w:rsid w:val="009B15B0"/>
    <w:rsid w:val="009D46AA"/>
    <w:rsid w:val="009F211A"/>
    <w:rsid w:val="009F619A"/>
    <w:rsid w:val="009F6DDE"/>
    <w:rsid w:val="00A370A8"/>
    <w:rsid w:val="00AA5489"/>
    <w:rsid w:val="00B449A6"/>
    <w:rsid w:val="00B563FF"/>
    <w:rsid w:val="00B933F2"/>
    <w:rsid w:val="00BD4753"/>
    <w:rsid w:val="00BD5CB1"/>
    <w:rsid w:val="00BE62EE"/>
    <w:rsid w:val="00C00181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77EC3"/>
    <w:rsid w:val="00DB3FAD"/>
    <w:rsid w:val="00DC3E3C"/>
    <w:rsid w:val="00DF684E"/>
    <w:rsid w:val="00E13830"/>
    <w:rsid w:val="00E33D3B"/>
    <w:rsid w:val="00E61C09"/>
    <w:rsid w:val="00E920F9"/>
    <w:rsid w:val="00EB3B58"/>
    <w:rsid w:val="00EC7359"/>
    <w:rsid w:val="00EE3054"/>
    <w:rsid w:val="00F00606"/>
    <w:rsid w:val="00F01256"/>
    <w:rsid w:val="00FA063B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FDA7A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63784D"/>
    <w:pPr>
      <w:kinsoku w:val="0"/>
      <w:overflowPunct w:val="0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63784D"/>
    <w:rPr>
      <w:b/>
      <w:bCs/>
      <w:color w:val="202B6A" w:themeColor="accent1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0F1D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0F1D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magartej450@gmail.com" TargetMode="Externa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093F5BB-135F-4F3C-BE81-6429E93178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A848E-6DB2-4529-9494-C04DCC960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AB763E-F005-4C14-99AA-B82BBF40431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2023-04-26T09:09:00Z</dcterms:created>
  <dcterms:modified xsi:type="dcterms:W3CDTF">2024-05-07T14:22:00Z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